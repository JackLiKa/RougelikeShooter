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spacing ns0:line="800" ns0:lineRule="exact"/>
        <ns0:jc ns0:val="center"/>
        <ns0:rPr>
          <ns0:rFonts ns0:ascii="楷体_GB2312" ns0:eastAsia="楷体_GB2312" ns0:hint="eastAsia"/>
          <ns0:b/>
          <ns0:bCs/>
          <ns0:sz ns0:val="44"/>
        </ns0:rPr>
      </ns0:pPr>
      <ns0:r>
        <ns0:rPr>
          <ns0:rFonts ns0:ascii="楷体_GB2312" ns0:eastAsia="楷体_GB2312" ns0:hint="eastAsia"/>
          <ns0:b/>
          <ns0:bCs/>
          <ns0:sz ns0:val="44"/>
        </ns0:rPr>
        <ns0:t>诚 信 声 明</ns0:t>
      </ns0:r>
    </ns0:p>
    <ns0:p>
      <ns0:pPr>
        <ns0:spacing ns0:line="360" ns0:lineRule="auto"/>
        <ns0:ind ns0:firstLineChars="200" ns0:firstLine="600"/>
        <ns0:rPr>
          <ns0:rFonts ns0:eastAsia="楷体_GB2312"/>
          <ns0:color ns0:val="000000"/>
          <ns0:sz ns0:val="30"/>
        </ns0:rPr>
      </ns0:pPr>
      <ns0:r>
        <ns0:rPr>
          <ns0:rFonts ns0:eastAsia="楷体_GB2312" ns0:hint="eastAsia"/>
          <ns0:sz ns0:val="30"/>
        </ns0:rPr>
        <ns0: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ns0:t>
      </ns0:r>
    </ns0:p>
    <ns0:p>
      <ns0:pPr>
        <ns0:pStyle ns0:val="a5"/>
        <ns0:spacing ns0:line="800" ns0:lineRule="exact"/>
        <ns0:ind ns0:firstLine="600"/>
        <ns0:rPr>
          <ns0:rFonts ns0:eastAsia="楷体_GB2312" ns0:hint="eastAsia"/>
          <ns0:sz ns0:val="30"/>
        </ns0:rPr>
      </ns0:pPr>
      <ns0:r>
        <ns0:rPr>
          <ns0:rFonts ns0:eastAsia="楷体_GB2312" ns0:hint="eastAsia"/>
          <ns0:sz ns0:val="30"/>
        </ns0:rPr>
        <ns0:t>签名：                            日期：  年  月  日</ns0:t>
      </ns0:r>
    </ns0:p>
    <ns0:p>
      <ns0:pPr>
        <ns0:ind ns0:firstLine="434"/>
        <ns0:rPr>
          <ns0:rFonts ns0:hint="eastAsia"/>
          <ns0:color ns0:val="FF0000"/>
        </ns0:rPr>
      </ns0:pPr>
      <ns0:r>
        <ns0:br ns0:type="page"/>
      </ns0:r>
      <ns0:r>
        <ns0:rPr>
          <ns0:rFonts ns0:hint="eastAsia"/>
        </ns0:rPr>
        <ns0:t>[摘 要]</ns0:t>
      </ns0:r>
    </ns0:p>
    <ns0:p>
      <ns0:pPr>
        <ns0:ind ns0:firstLine="434"/>
        <ns0:rPr>
          <ns0:rFonts ns0:hint="eastAsia"/>
          <ns0:color ns0:val="FF0000"/>
        </ns0:rPr>
      </ns0:pPr>
      <ns0:r>
        <ns0:rPr>
          <ns0:rFonts ns0:cs="宋体" ns0:hint="eastAsia"/>
        </ns0:rPr>
        <ns0:t>????????????Unity????????????????????Roguelike???????????????????????????????????????Unity???????????????????????????????????????PC???????????????????????????????????????????????????????????????/????????????????????????Unity 2022.3.14f1c1?C#?????URP 2D?uGUI?TextMeshPro?Cinemachine?Tilemap?AudioSource????????????Facade?Controller?Panel?Repository?Manager????????????????????????????CSV??????????????????????????????????????????????????????????Perlin Noise??????????Tilemap?????????????????????????????????????????RoguelikeGameManager?AdaptiveDifficultyMonitor?MapGenerator?SessionSaveRepository?PlayerSkillController?RoguelikeHudCanvas??????????????????????????????????????????????????????????/????????????????????????????????????????????????</ns0:t>
      </ns0:r>
    </ns0:p>
    <ns0:p>
      <ns0:pPr>
        <ns0:ind ns0:firstLine="434"/>
        <ns0:rPr>
          <ns0:rFonts ns0:hint="eastAsia"/>
        </ns0:rPr>
      </ns0:pPr>
      <ns0:r>
        <ns0:rPr>
          <ns0:rFonts ns0:hint="eastAsia"/>
          <ns0:b/>
        </ns0:rPr>
        <ns0:t>[???]  Unity?Roguelike????????????????</ns0:t>
      </ns0:r>
    </ns0:p>
    <ns0:p>
      <ns0:pPr>
        <ns0:ind ns0:firstLine="434"/>
        <ns0:rPr>
          <ns0:rFonts ns0:hint="eastAsia"/>
          <ns0:color ns0:val="FF0000"/>
        </ns0:rPr>
      </ns0:pPr>
      <ns0:r>
        <ns0:rPr>
          <ns0:b/>
        </ns0:rPr>
        <ns0:t>Abstract：</ns0:t>
      </ns0:r>
    </ns0:p>
    <ns0:p>
      <ns0:pPr>
        <ns0:ind ns0:firstLine="434"/>
        <ns0:rPr>
          <ns0:rFonts ns0:hint="eastAsia"/>
        </ns0:rPr>
      </ns0:pPr>
      <ns0:r>
        <ns0:rPr>
          <ns0:rFonts ns0:hint="eastAsia"/>
          <ns0:color ns0:val="000000"/>
        </ns0:rPr>
        <ns0:t>With the maturation of the Unity ecosystem, lightweight action games that combine top-down shooting, wave survival and Roguelike progression have become suitable subjects for engineering-oriented game prototypes. This thesis presents the design and implementation of a Unity-based top-down monster-shooting Roguelike game based on the current project version. The prototype provides a complete PC gameplay loop including main menu, character panel, character and weapon switching, meta progression, wave combat, random upgrade cards, character-specific skills, adaptive difficulty, terrain effects, manual and automatic save, rewind snapshots and settlement rewards. The project is developed with Unity 2022.3.14f1c1 and C#, together with URP 2D, uGUI, TextMeshPro, Cinemachine, Tilemap and audio components. Scene flow, interface logic, runtime data and combat systems are separated through Facade, Controller, Panel, Repository and Manager scripts. CSV files are used to configure four playable characters, two weapons, enemies, waves, power cards, map bounds and user progression parameters. Component pools are used for bullets, enemies, experience pickups and floating damage texts. Perlin Noise is used to generate ground, water and grass tilemaps, and binary snapshots are used for save/load and in-run rewind. This thesis focuses on the implementation of character selection and meta progression, RoguelikeGameManager, AdaptiveDifficultyMonitor, MapGenerator, SessionSaveRepository, PlayerSkillController and RoguelikeHudCanvas. Functional verification shows that the system can stably complete the full loop from menu navigation, character and weapon setup, combat, levelling, skill activation, terrain interaction, save/load and rewind to settlement reward distribution, meeting the requirements of an undergraduate graduation project prototype in completeness, extensibility and demonstrability.</ns0:t>
      </ns0:r>
    </ns0:p>
    <ns0:p>
      <ns0:pPr>
        <ns0:ind ns0:firstLine="434"/>
        <ns0:rPr>
          <ns0:rFonts ns0:hint="eastAsia"/>
        </ns0:rPr>
      </ns0:pPr>
      <ns0:r>
        <ns0:rPr>
          <ns0:b/>
        </ns0:rPr>
        <ns0:t>Keywords?Unity; Roguelike; top-down shooter; character skill; state rewind</ns0:t>
      </ns0:r>
    </ns0:p>
    <ns0:p>
      <ns0:pPr>
        <ns0:pStyle ns0:val="ac"/>
        <ns0:spacing ns0:before="326" ns0:after="652"/>
        <ns0:rPr>
          <ns0:rFonts ns0:hint="eastAsia"/>
        </ns0:rPr>
      </ns0:pPr>
      <ns0:r>
        <ns0:br ns0:type="page"/>
      </ns0:r>
      <ns0:r>
        <ns0:t>目     录</ns0:t>
      </ns0:r>
    </ns0:p>
    <ns0:p>
      <ns0:pPr>
        <ns0:pStyle ns0:val="TOC1"/>
        <ns0:tabs>
          <ns0:tab ns0:val="right" ns0:leader="dot" ns0:pos="9071"/>
        </ns0:tabs>
        <ns0:rPr>
          <ns0:caps ns0:val="0"/>
        </ns0:rPr>
      </ns0:pPr>
      <ns0:r>
        <ns0:rPr>
          <ns0:b ns0:val="0"/>
          <ns0:bCs ns0:val="0"/>
          <ns0:caps ns0:val="0"/>
        </ns0:rPr>
        <ns0:t>1 绪论1</ns0:t>
      </ns0:r>
    </ns0:p>
    <ns0:p>
      <ns0:pPr>
        <ns0:pStyle ns0:val="TOC2"/>
        <ns0:tabs>
          <ns0:tab ns0:val="right" ns0:leader="dot" ns0:pos="9071"/>
        </ns0:tabs>
        <ns0:rPr>
          <ns0:smallCaps ns0:val="0"/>
        </ns0:rPr>
      </ns0:pPr>
      <ns0:r>
        <ns0:t>1.1 研究背景1</ns0:t>
      </ns0:r>
    </ns0:p>
    <ns0:p>
      <ns0:pPr>
        <ns0:pStyle ns0:val="TOC2"/>
        <ns0:tabs>
          <ns0:tab ns0:val="right" ns0:leader="dot" ns0:pos="9071"/>
        </ns0:tabs>
        <ns0:rPr>
          <ns0:smallCaps ns0:val="0"/>
        </ns0:rPr>
      </ns0:pPr>
      <ns0:r>
        <ns0:t>1.2 国内外研究现状1</ns0:t>
      </ns0:r>
    </ns0:p>
    <ns0:p>
      <ns0:pPr>
        <ns0:pStyle ns0:val="TOC2"/>
        <ns0:tabs>
          <ns0:tab ns0:val="right" ns0:leader="dot" ns0:pos="9071"/>
        </ns0:tabs>
        <ns0:rPr>
          <ns0:smallCaps ns0:val="0"/>
        </ns0:rPr>
      </ns0:pPr>
      <ns0:r>
        <ns0:t>1.3 研究内容2</ns0:t>
      </ns0:r>
    </ns0:p>
    <ns0:p>
      <ns0:pPr>
        <ns0:pStyle ns0:val="TOC2"/>
        <ns0:tabs>
          <ns0:tab ns0:val="right" ns0:leader="dot" ns0:pos="9071"/>
        </ns0:tabs>
        <ns0:rPr>
          <ns0:smallCaps ns0:val="0"/>
        </ns0:rPr>
      </ns0:pPr>
      <ns0:r>
        <ns0:t>1.4 论文组织结构2</ns0:t>
      </ns0:r>
    </ns0:p>
    <ns0:p>
      <ns0:pPr>
        <ns0:pStyle ns0:val="TOC1"/>
        <ns0:tabs>
          <ns0:tab ns0:val="right" ns0:leader="dot" ns0:pos="9071"/>
        </ns0:tabs>
        <ns0:rPr>
          <ns0:caps ns0:val="0"/>
        </ns0:rPr>
      </ns0:pPr>
      <ns0:r>
        <ns0:rPr>
          <ns0:b ns0:val="0"/>
          <ns0:bCs ns0:val="0"/>
          <ns0:caps ns0:val="0"/>
        </ns0:rPr>
        <ns0:t>2 需求分析3</ns0:t>
      </ns0:r>
    </ns0:p>
    <ns0:p>
      <ns0:pPr>
        <ns0:pStyle ns0:val="TOC2"/>
        <ns0:tabs>
          <ns0:tab ns0:val="right" ns0:leader="dot" ns0:pos="9071"/>
        </ns0:tabs>
        <ns0:rPr>
          <ns0:smallCaps ns0:val="0"/>
        </ns0:rPr>
      </ns0:pPr>
      <ns0:r>
        <ns0:t>2.1 功能需求3</ns0:t>
      </ns0:r>
    </ns0:p>
    <ns0:p>
      <ns0:pPr>
        <ns0:pStyle ns0:val="TOC2"/>
        <ns0:tabs>
          <ns0:tab ns0:val="right" ns0:leader="dot" ns0:pos="9071"/>
        </ns0:tabs>
        <ns0:rPr>
          <ns0:smallCaps ns0:val="0"/>
        </ns0:rPr>
      </ns0:pPr>
      <ns0:r>
        <ns0:t>2.2 非功能需求3</ns0:t>
      </ns0:r>
    </ns0:p>
    <ns0:p>
      <ns0:pPr>
        <ns0:pStyle ns0:val="TOC2"/>
        <ns0:tabs>
          <ns0:tab ns0:val="right" ns0:leader="dot" ns0:pos="9071"/>
        </ns0:tabs>
        <ns0:rPr>
          <ns0:smallCaps ns0:val="0"/>
        </ns0:rPr>
      </ns0:pPr>
      <ns0:r>
        <ns0:t>2.3 关键用例分析4</ns0:t>
      </ns0:r>
    </ns0:p>
    <ns0:p>
      <ns0:pPr>
        <ns0:pStyle ns0:val="TOC1"/>
        <ns0:tabs>
          <ns0:tab ns0:val="right" ns0:leader="dot" ns0:pos="9071"/>
        </ns0:tabs>
        <ns0:rPr>
          <ns0:caps ns0:val="0"/>
        </ns0:rPr>
      </ns0:pPr>
      <ns0:r>
        <ns0:rPr>
          <ns0:b ns0:val="0"/>
          <ns0:bCs ns0:val="0"/>
          <ns0:caps ns0:val="0"/>
        </ns0:rPr>
        <ns0:t>3 系统总体设计4</ns0:t>
      </ns0:r>
    </ns0:p>
    <ns0:p>
      <ns0:pPr>
        <ns0:pStyle ns0:val="TOC2"/>
        <ns0:tabs>
          <ns0:tab ns0:val="right" ns0:leader="dot" ns0:pos="9071"/>
        </ns0:tabs>
        <ns0:rPr>
          <ns0:smallCaps ns0:val="0"/>
        </ns0:rPr>
      </ns0:pPr>
      <ns0:r>
        <ns0:t>3.1 开发环境4</ns0:t>
      </ns0:r>
    </ns0:p>
    <ns0:p>
      <ns0:pPr>
        <ns0:pStyle ns0:val="TOC2"/>
        <ns0:tabs>
          <ns0:tab ns0:val="right" ns0:leader="dot" ns0:pos="9071"/>
        </ns0:tabs>
        <ns0:rPr>
          <ns0:smallCaps ns0:val="0"/>
        </ns0:rPr>
      </ns0:pPr>
      <ns0:r>
        <ns0:t>3.2 场景结构设计5</ns0:t>
      </ns0:r>
    </ns0:p>
    <ns0:p>
      <ns0:pPr>
        <ns0:pStyle ns0:val="TOC2"/>
        <ns0:tabs>
          <ns0:tab ns0:val="right" ns0:leader="dot" ns0:pos="9071"/>
        </ns0:tabs>
        <ns0:rPr>
          <ns0:smallCaps ns0:val="0"/>
        </ns0:rPr>
      </ns0:pPr>
      <ns0:r>
        <ns0:t>3.3 架构设计5</ns0:t>
      </ns0:r>
    </ns0:p>
    <ns0:p>
      <ns0:pPr>
        <ns0:pStyle ns0:val="TOC2"/>
        <ns0:tabs>
          <ns0:tab ns0:val="right" ns0:leader="dot" ns0:pos="9071"/>
        </ns0:tabs>
        <ns0:rPr>
          <ns0:smallCaps ns0:val="0"/>
        </ns0:rPr>
      </ns0:pPr>
      <ns0:r>
        <ns0:t>3.4 数据设计5</ns0:t>
      </ns0:r>
    </ns0:p>
    <ns0:p>
      <ns0:pPr>
        <ns0:pStyle ns0:val="TOC1"/>
        <ns0:tabs>
          <ns0:tab ns0:val="right" ns0:leader="dot" ns0:pos="9071"/>
        </ns0:tabs>
        <ns0:rPr>
          <ns0:caps ns0:val="0"/>
        </ns0:rPr>
      </ns0:pPr>
      <ns0:r>
        <ns0:rPr>
          <ns0:b ns0:val="0"/>
          <ns0:bCs ns0:val="0"/>
          <ns0:caps ns0:val="0"/>
        </ns0:rPr>
        <ns0:t>4 核心模块设计与实现6</ns0:t>
      </ns0:r>
    </ns0:p>
    <ns0:p>
      <ns0:pPr>
        <ns0:pStyle ns0:val="TOC2"/>
        <ns0:tabs>
          <ns0:tab ns0:val="right" ns0:leader="dot" ns0:pos="9071"/>
        </ns0:tabs>
        <ns0:rPr>
          <ns0:smallCaps ns0:val="0"/>
        </ns0:rPr>
      </ns0:pPr>
      <ns0:r>
        <ns0:t>4.1 玩家与武器模块6</ns0:t>
      </ns0:r>
    </ns0:p>
    <ns0:p>
      <ns0:pPr>
        <ns0:pStyle ns0:val="TOC2"/>
        <ns0:tabs>
          <ns0:tab ns0:val="right" ns0:leader="dot" ns0:pos="9071"/>
        </ns0:tabs>
        <ns0:rPr>
          <ns0:smallCaps ns0:val="0"/>
        </ns0:rPr>
      </ns0:pPr>
      <ns0:r>
        <ns0:t>4.2 敌人与波次模块6</ns0:t>
      </ns0:r>
    </ns0:p>
    <ns0:p>
      <ns0:pPr>
        <ns0:pStyle ns0:val="TOC2"/>
        <ns0:tabs>
          <ns0:tab ns0:val="right" ns0:leader="dot" ns0:pos="9071"/>
        </ns0:tabs>
        <ns0:rPr>
          <ns0:smallCaps ns0:val="0"/>
        </ns0:rPr>
      </ns0:pPr>
      <ns0:r>
        <ns0:t>4.3 Roguelike卡牌成长模块7</ns0:t>
      </ns0:r>
    </ns0:p>
    <ns0:p>
      <ns0:pPr>
        <ns0:pStyle ns0:val="TOC2"/>
        <ns0:tabs>
          <ns0:tab ns0:val="right" ns0:leader="dot" ns0:pos="9071"/>
        </ns0:tabs>
        <ns0:rPr>
          <ns0:smallCaps ns0:val="0"/>
        </ns0:rPr>
      </ns0:pPr>
      <ns0:r>
        <ns0:t>4.4 动态难度模块7</ns0:t>
      </ns0:r>
    </ns0:p>
    <ns0:p>
      <ns0:pPr>
        <ns0:pStyle ns0:val="TOC2"/>
        <ns0:tabs>
          <ns0:tab ns0:val="right" ns0:leader="dot" ns0:pos="9071"/>
        </ns0:tabs>
        <ns0:rPr>
          <ns0:smallCaps ns0:val="0"/>
        </ns0:rPr>
      </ns0:pPr>
      <ns0:r>
        <ns0:t>4.5 地图生成与地形模块8</ns0:t>
      </ns0:r>
    </ns0:p>
    <ns0:p>
      <ns0:pPr>
        <ns0:pStyle ns0:val="TOC2"/>
        <ns0:tabs>
          <ns0:tab ns0:val="right" ns0:leader="dot" ns0:pos="9071"/>
        </ns0:tabs>
        <ns0:rPr>
          <ns0:smallCaps ns0:val="0"/>
        </ns0:rPr>
      </ns0:pPr>
      <ns0:r>
        <ns0:t>4.6 存档与回溯模块8</ns0:t>
      </ns0:r>
    </ns0:p>
    <ns0:p>
      <ns0:pPr>
        <ns0:pStyle ns0:val="TOC2"/>
        <ns0:tabs>
          <ns0:tab ns0:val="right" ns0:leader="dot" ns0:pos="9071"/>
        </ns0:tabs>
        <ns0:rPr>
          <ns0:smallCaps ns0:val="0"/>
        </ns0:rPr>
      </ns0:pPr>
      <ns0:r>
        <ns0:t>4.7 UI与反馈模块9</ns0:t>
      </ns0:r>
    </ns0:p>
    <ns0:p>
      <ns0:pPr>
        <ns0:pStyle ns0:val="TOC2"/>
        <ns0:tabs>
          <ns0:tab ns0:val="right" ns0:leader="dot" ns0:pos="9071"/>
        </ns0:tabs>
        <ns0:rPr>
          <ns0:smallCaps ns0:val="0"/>
        </ns0:rPr>
      </ns0:pPr>
      <ns0:r>
        <ns0:t>4.8 对象池与性能优化9</ns0:t>
      </ns0:r>
    </ns0:p>
    <ns0:p>
      <ns0:pPr>
        <ns0:pStyle ns0:val="TOC1"/>
        <ns0:tabs>
          <ns0:tab ns0:val="right" ns0:leader="dot" ns0:pos="9071"/>
        </ns0:tabs>
        <ns0:rPr>
          <ns0:caps ns0:val="0"/>
        </ns0:rPr>
      </ns0:pPr>
      <ns0:r>
        <ns0:rPr>
          <ns0:b ns0:val="0"/>
          <ns0:bCs ns0:val="0"/>
          <ns0:caps ns0:val="0"/>
        </ns0:rPr>
        <ns0:t>5 系统测试与结果分析10</ns0:t>
      </ns0:r>
    </ns0:p>
    <ns0:p>
      <ns0:pPr>
        <ns0:pStyle ns0:val="TOC2"/>
        <ns0:tabs>
          <ns0:tab ns0:val="right" ns0:leader="dot" ns0:pos="9071"/>
        </ns0:tabs>
        <ns0:rPr>
          <ns0:smallCaps ns0:val="0"/>
        </ns0:rPr>
      </ns0:pPr>
      <ns0:r>
        <ns0:t>5.1 测试目标10</ns0:t>
      </ns0:r>
    </ns0:p>
    <ns0:p>
      <ns0:pPr>
        <ns0:pStyle ns0:val="TOC2"/>
        <ns0:tabs>
          <ns0:tab ns0:val="right" ns0:leader="dot" ns0:pos="9071"/>
        </ns0:tabs>
        <ns0:rPr>
          <ns0:smallCaps ns0:val="0"/>
        </ns0:rPr>
      </ns0:pPr>
      <ns0:r>
        <ns0:t>5.2 功能测试用例10</ns0:t>
      </ns0:r>
    </ns0:p>
    <ns0:p>
      <ns0:pPr>
        <ns0:pStyle ns0:val="TOC2"/>
        <ns0:tabs>
          <ns0:tab ns0:val="right" ns0:leader="dot" ns0:pos="9071"/>
        </ns0:tabs>
        <ns0:rPr>
          <ns0:smallCaps ns0:val="0"/>
        </ns0:rPr>
      </ns0:pPr>
      <ns0:r>
        <ns0:t>5.3 测试结果分析11</ns0:t>
      </ns0:r>
    </ns0:p>
    <ns0:p>
      <ns0:pPr>
        <ns0:pStyle ns0:val="TOC2"/>
        <ns0:tabs>
          <ns0:tab ns0:val="right" ns0:leader="dot" ns0:pos="9071"/>
        </ns0:tabs>
        <ns0:rPr>
          <ns0:smallCaps ns0:val="0"/>
        </ns0:rPr>
      </ns0:pPr>
      <ns0:r>
        <ns0:t>5.4 本章小结11</ns0:t>
      </ns0:r>
    </ns0:p>
    <ns0:p>
      <ns0:pPr>
        <ns0:pStyle ns0:val="TOC1"/>
        <ns0:tabs>
          <ns0:tab ns0:val="right" ns0:leader="dot" ns0:pos="9071"/>
        </ns0:tabs>
        <ns0:rPr>
          <ns0:caps ns0:val="0"/>
        </ns0:rPr>
      </ns0:pPr>
      <ns0:r>
        <ns0:rPr>
          <ns0:b ns0:val="0"/>
          <ns0:bCs ns0:val="0"/>
          <ns0:caps ns0:val="0"/>
        </ns0:rPr>
        <ns0:t>6 总结与展望12</ns0:t>
      </ns0:r>
    </ns0:p>
    <ns0:p>
      <ns0:pPr>
        <ns0:pStyle ns0:val="TOC2"/>
        <ns0:tabs>
          <ns0:tab ns0:val="right" ns0:leader="dot" ns0:pos="9071"/>
        </ns0:tabs>
        <ns0:rPr>
          <ns0:smallCaps ns0:val="0"/>
        </ns0:rPr>
      </ns0:pPr>
      <ns0:r>
        <ns0:t>6.1 总结12</ns0:t>
      </ns0:r>
    </ns0:p>
    <ns0:p>
      <ns0:pPr>
        <ns0:pStyle ns0:val="TOC2"/>
        <ns0:tabs>
          <ns0:tab ns0:val="right" ns0:leader="dot" ns0:pos="9071"/>
        </ns0:tabs>
        <ns0:rPr>
          <ns0:smallCaps ns0:val="0"/>
        </ns0:rPr>
      </ns0:pPr>
      <ns0:r>
        <ns0:t>6.2 不足12</ns0:t>
      </ns0:r>
    </ns0:p>
    <ns0:p>
      <ns0:pPr>
        <ns0:pStyle ns0:val="TOC2"/>
        <ns0:tabs>
          <ns0:tab ns0:val="right" ns0:leader="dot" ns0:pos="9071"/>
        </ns0:tabs>
        <ns0:rPr>
          <ns0:smallCaps ns0:val="0"/>
        </ns0:rPr>
      </ns0:pPr>
      <ns0:r>
        <ns0:t>6.3 展望13</ns0:t>
      </ns0:r>
    </ns0:p>
    <ns0:p>
      <ns0:pPr>
        <ns0:pStyle ns0:val="TOC1"/>
        <ns0:tabs>
          <ns0:tab ns0:val="right" ns0:leader="dot" ns0:pos="9071"/>
        </ns0:tabs>
        <ns0:rPr>
          <ns0:caps ns0:val="0"/>
        </ns0:rPr>
      </ns0:pPr>
      <ns0:r>
        <ns0:rPr>
          <ns0:b ns0:val="0"/>
          <ns0:bCs ns0:val="0"/>
          <ns0:caps ns0:val="0"/>
        </ns0:rPr>
        <ns0:t>参考文献14</ns0:t>
      </ns0:r>
    </ns0:p>
    <ns0:p>
      <ns0:pPr>
        <ns0:pStyle ns0:val="TOC1"/>
        <ns0:tabs>
          <ns0:tab ns0:val="right" ns0:leader="dot" ns0:pos="9071"/>
        </ns0:tabs>
        <ns0:rPr>
          <ns0:caps ns0:val="0"/>
        </ns0:rPr>
      </ns0:pPr>
      <ns0:r>
        <ns0:rPr>
          <ns0:b ns0:val="0"/>
          <ns0:bCs ns0:val="0"/>
          <ns0:caps ns0:val="0"/>
        </ns0:rPr>
        <ns0:t>致谢15</ns0:t>
      </ns0:r>
    </ns0:p>
    <ns0:p>
      <ns0:pPr>
        <ns0:pStyle ns0:val="1"/>
        <ns0:spacing ns0:line="360" ns0:lineRule="auto"/>
        <ns0:rPr>
          <ns0:rFonts ns0:hint="eastAsia"/>
        </ns0:rPr>
      </ns0:pPr>
      <ns0:r>
        <ns0:br ns0:type="page"/>
      </ns0:r>
      <ns0:r>
        <ns0:rPr>
          <ns0:rFonts ns0:hint="eastAsia"/>
        </ns0:rPr>
        <ns0:t>1 绪论</ns0:t>
      </ns0:r>
    </ns0:p>
    <ns0:p>
      <ns0:pPr>
        <ns0:pStyle ns0:val="1"/>
        <ns0:spacing ns0:line="360" ns0:lineRule="auto"/>
        <ns0:rPr>
          <ns0:rFonts ns0:hint="eastAsia"/>
        </ns0:rPr>
      </ns0:pPr>
      <ns0:r>
        <ns0:rPr>
          <ns0:rFonts ns0:hint="eastAsia"/>
        </ns0:rPr>
        <ns0:t>2 需求分析</ns0:t>
      </ns0:r>
    </ns0:p>
    <ns0:p>
      <ns0:pPr>
        <ns0:pStyle ns0:val="1"/>
        <ns0:spacing ns0:line="360" ns0:lineRule="auto"/>
        <ns0:rPr>
          <ns0:rFonts ns0:hint="eastAsia"/>
        </ns0:rPr>
      </ns0:pPr>
      <ns0:r>
        <ns0:rPr>
          <ns0:rFonts ns0:hint="eastAsia"/>
        </ns0:rPr>
        <ns0:t>3 系统总体设计</ns0:t>
      </ns0:r>
    </ns0:p>
    <ns0:p>
      <ns0:pPr>
        <ns0:pStyle ns0:val="1"/>
        <ns0:spacing ns0:line="360" ns0:lineRule="auto"/>
        <ns0:rPr>
          <ns0:rFonts ns0:hint="eastAsia"/>
        </ns0:rPr>
      </ns0:pPr>
      <ns0:r>
        <ns0:rPr>
          <ns0:rFonts ns0:hint="eastAsia"/>
        </ns0:rPr>
        <ns0:t>4 核心模块设计与实现</ns0:t>
      </ns0:r>
    </ns0:p>
    <ns0:p>
      <ns0:pPr>
        <ns0:pStyle ns0:val="1"/>
        <ns0:spacing ns0:line="360" ns0:lineRule="auto"/>
        <ns0:rPr>
          <ns0:rFonts ns0:hint="eastAsia"/>
        </ns0:rPr>
      </ns0:pPr>
      <ns0:r>
        <ns0:rPr>
          <ns0:rFonts ns0:hint="eastAsia"/>
        </ns0:rPr>
        <ns0:t>5 系统测试与结果分析</ns0:t>
      </ns0:r>
    </ns0:p>
    <ns0:p>
      <ns0:pPr>
        <ns0:pStyle ns0:val="1"/>
        <ns0:spacing ns0:line="360" ns0:lineRule="auto"/>
        <ns0:rPr>
          <ns0:rFonts ns0:hint="eastAsia"/>
        </ns0:rPr>
      </ns0:pPr>
      <ns0:r>
        <ns0:rPr>
          <ns0:rFonts ns0:hint="eastAsia"/>
        </ns0:rPr>
        <ns0:t>6 总结与展望</ns0:t>
      </ns0:r>
    </ns0:p>
    <ns0:p>
      <ns0:pPr>
        <ns0:pStyle ns0:val="1"/>
        <ns0:numPr>
          <ns0:ilvl ns0:val="0"/>
          <ns0:numId ns0:val="0"/>
        </ns0:numPr>
        <ns0:spacing ns0:line="360" ns0:lineRule="auto"/>
        <ns0:jc ns0:val="center"/>
        <ns0:rPr>
          <ns0:rFonts ns0:hint="eastAsia"/>
        </ns0:rPr>
      </ns0:pPr>
      <ns0:r>
        <ns0:br ns0:type="page"/>
      </ns0:r>
      <ns0:r>
        <ns0:rPr>
          <ns0:rFonts ns0:hint="eastAsia"/>
        </ns0:rPr>
        <ns0:t>参考文献</ns0:t>
      </ns0:r>
    </ns0:p>
    <ns0:p>
      <ns0:pPr>
        <ns0:pStyle ns0:val="1"/>
        <ns0:numPr>
          <ns0:ilvl ns0:val="0"/>
          <ns0:numId ns0:val="0"/>
        </ns0:numPr>
        <ns0:spacing ns0:line="360" ns0:lineRule="auto"/>
        <ns0:jc ns0:val="center"/>
        <ns0:rPr>
          <ns0:rFonts ns0:hint="eastAsia"/>
        </ns0:rPr>
      </ns0:pPr>
      <ns0:r>
        <ns0:br ns0:type="page"/>
      </ns0:r>
      <ns0:r>
        <ns0:rPr>
          <ns0:rFonts ns0:hint="eastAsia"/>
        </ns0:rPr>
        <ns0:t>致谢</ns0:t>
      </ns0:r>
    </ns0:p>
    <ns0:p>
      <ns0:pPr>
        <ns0:pStyle ns0:val="1"/>
        <ns0:spacing ns0:line="360" ns0:lineRule="auto"/>
        <ns0:rPr>
          <ns0:rFonts ns0:hint="eastAsia"/>
        </ns0:rPr>
      </ns0:pPr>
      <ns0:r>
        <ns0:br ns0:type="page"/>
      </ns0:r>
      <ns0:r>
        <ns0:rPr>
          <ns0:rFonts ns0:hint="eastAsia"/>
        </ns0:rPr>
        <ns0:t>1 绪论</ns0:t>
      </ns0:r>
    </ns0:p>
    <ns0:p>
      <ns0:pPr>
        <ns0:pStyle ns0:val="2"/>
        <ns0:snapToGrid ns0:val="0"/>
        <ns0:spacing ns0:line="360" ns0:lineRule="auto"/>
        <ns0:ind ns0:left="578" ns0:hanging="578"/>
        <ns0:rPr>
          <ns0:rFonts ns0:hint="eastAsia"/>
          <ns0:sz ns0:val="28"/>
        </ns0:rPr>
      </ns0:pPr>
      <ns0:r>
        <ns0:rPr>
          <ns0:rFonts ns0:hint="eastAsia"/>
          <ns0:sz ns0:val="28"/>
        </ns0:rPr>
        <ns0:t>1.1 研究背景</ns0:t>
      </ns0:r>
    </ns0:p>
    <ns0:p>
      <ns0:pPr>
        <ns0:pStyle ns0:val="20"/>
        <ns0:spacing ns0:line="360" ns0:lineRule="auto"/>
        <ns0:ind ns0:firstLine="560"/>
        <ns0:rPr>
          <ns0:rFonts ns0:hint="eastAsia"/>
        </ns0:rPr>
      </ns0:pPr>
      <ns0:r>
        <ns0:t>Roguelike游戏通常具备随机地图、随机道具、永久或半永久死亡、局内成长和重复挑战等特征。近年来，随着《Vampire Survivors》等作品的流行，顶视角射击与Roguelike成长相结合的游戏模式逐渐形成较稳定的玩家认知：玩家在有限视野和持续刷新的怪物压力下移动、射击、拾取经验、选择强化，并在下一轮挑战中获得更高成长。该类型作品的实现看似简单，但实际开发需要同时处理输入控制、碰撞、波次刷怪、数值成长、随机奖励、UI反馈、性能优化和本地存档等多个系统。</ns0:t>
      </ns0:r>
    </ns0:p>
    <ns0:p>
      <ns0:pPr>
        <ns0:pStyle ns0:val="20"/>
        <ns0:spacing ns0:line="360" ns0:lineRule="auto"/>
        <ns0:ind ns0:firstLine="560"/>
        <ns0:rPr>
          <ns0:rFonts ns0:hint="eastAsia"/>
        </ns0:rPr>
      </ns0:pPr>
      <ns0:r>
        <ns0:t>Unity引擎具有成熟的2D渲染、动画、UI、资源加载和脚本组件体系，适合中小规模游戏原型开发。对于本科毕业设计而言，使用Unity实现顶视角怪物射击肉鸽游戏，既能体现游戏开发的综合性，也能通过实际工程展示面向对象程序设计、数据驱动、状态管理和软件测试能力。因此，本文选择该方向作为毕业设计题目。</ns0:t>
      </ns0:r>
    </ns0:p>
    <ns0:p>
      <ns0:pPr>
        <ns0:pStyle ns0:val="2"/>
        <ns0:snapToGrid ns0:val="0"/>
        <ns0:spacing ns0:line="360" ns0:lineRule="auto"/>
        <ns0:ind ns0:left="578" ns0:hanging="578"/>
        <ns0:rPr>
          <ns0:rFonts ns0:hint="eastAsia"/>
          <ns0:sz ns0:val="28"/>
        </ns0:rPr>
      </ns0:pPr>
      <ns0:r>
        <ns0:rPr>
          <ns0:rFonts ns0:hint="eastAsia"/>
          <ns0:sz ns0:val="28"/>
        </ns0:rPr>
        <ns0:t>1.2 国内外研究现状</ns0:t>
      </ns0:r>
    </ns0:p>
    <ns0:p>
      <ns0:pPr>
        <ns0:pStyle ns0:val="20"/>
        <ns0:spacing ns0:line="360" ns0:lineRule="auto"/>
        <ns0:ind ns0:firstLine="560"/>
        <ns0:rPr>
          <ns0:rFonts ns0:hint="eastAsia"/>
        </ns0:rPr>
      </ns0:pPr>
      <ns0:r>
        <ns0:t>国内关于Unity游戏开发的研究主要集中在引擎应用、场景构建、路径规划、角色控制和性能优化等方面。相关文献指出，Unity在快速搭建游戏原型、整合2D/3D资源和实现交互系统方面具有明显优势。关于Roguelike游戏的研究则更多关注随机地图生成、怪物行为、道具系统和重复游玩价值。A*寻路、流场寻路和行为树等技术也被广泛用于游戏AI设计。</ns0:t>
      </ns0:r>
    </ns0:p>
    <ns0:p>
      <ns0:pPr>
        <ns0:pStyle ns0:val="20"/>
        <ns0:spacing ns0:line="360" ns0:lineRule="auto"/>
        <ns0:ind ns0:firstLine="560"/>
        <ns0:rPr>
          <ns0:rFonts ns0:hint="eastAsia"/>
        </ns0:rPr>
      </ns0:pPr>
      <ns0:r>
        <ns0:t>国外独立游戏市场中，Roguelike与动作射击结合已经形成较成熟的设计范式。此类游戏强调玩家在随机条件下形成临场决策，并通过局内与局外成长维持长期目标。工程实现层面的难点包括高频对象创建造成的性能压力、多系统状态恢复的一致性、随机奖励的平衡性以及不同玩家水平下的难度适配。本文的实现重点正是围绕这些工程问题展开。</ns0:t>
      </ns0:r>
    </ns0:p>
    <ns0:p>
      <ns0:pPr>
        <ns0:pStyle ns0:val="2"/>
        <ns0:snapToGrid ns0:val="0"/>
        <ns0:spacing ns0:line="360" ns0:lineRule="auto"/>
        <ns0:ind ns0:left="578" ns0:hanging="578"/>
        <ns0:rPr>
          <ns0:rFonts ns0:hint="eastAsia"/>
          <ns0:sz ns0:val="28"/>
        </ns0:rPr>
      </ns0:pPr>
      <ns0:r>
        <ns0:rPr>
          <ns0:rFonts ns0:hint="eastAsia"/>
          <ns0:sz ns0:val="28"/>
        </ns0:rPr>
        <ns0:t>1.3 研究内容</ns0:t>
      </ns0:r>
    </ns0:p>
    <ns0:p>
      <ns0:pPr>
        <ns0:pStyle ns0:val="20"/>
        <ns0:spacing ns0:line="360" ns0:lineRule="auto"/>
        <ns0:ind ns0:firstLine="560"/>
        <ns0:rPr>
          <ns0:rFonts ns0:hint="eastAsia"/>
        </ns0:rPr>
      </ns0:pPr>
      <ns0:r>
        <ns0:t>??????????????????????????????????????????????????????????????????????????????????Unity??????????????????????????????????????????????????????????????????????????????/????????????????????????????????????????????????????????????????????????????????????????????????????</ns0:t>
      </ns0:r>
    </ns0:p>
    <ns0:p>
      <ns0:pPr>
        <ns0:pStyle ns0:val="2"/>
        <ns0:snapToGrid ns0:val="0"/>
        <ns0:spacing ns0:line="360" ns0:lineRule="auto"/>
        <ns0:ind ns0:left="578" ns0:hanging="578"/>
        <ns0:rPr>
          <ns0:rFonts ns0:hint="eastAsia"/>
          <ns0:sz ns0:val="28"/>
        </ns0:rPr>
      </ns0:pPr>
      <ns0:r>
        <ns0:rPr>
          <ns0:rFonts ns0:hint="eastAsia"/>
          <ns0:sz ns0:val="28"/>
        </ns0:rPr>
        <ns0:t>1.4 论文组织结构</ns0:t>
      </ns0:r>
    </ns0:p>
    <ns0:p>
      <ns0:pPr>
        <ns0:pStyle ns0:val="20"/>
        <ns0:spacing ns0:line="360" ns0:lineRule="auto"/>
        <ns0:ind ns0:firstLine="560"/>
        <ns0:rPr>
          <ns0:rFonts ns0:hint="eastAsia"/>
        </ns0:rPr>
      </ns0:pPr>
      <ns0:r>
        <ns0:t>本文共分为六章。第一章介绍研究背景、研究现状和研究内容；第二章进行需求分析；第三章说明系统总体设计；第四章详细阐述核心模块实现；第五章给出测试方案与结果分析；第六章总结全文并展望后续工作。</ns0:t>
      </ns0:r>
    </ns0:p>
    <ns0:p>
      <ns0:pPr>
        <ns0:pStyle ns0:val="1"/>
        <ns0:spacing ns0:line="360" ns0:lineRule="auto"/>
        <ns0:rPr>
          <ns0:rFonts ns0:hint="eastAsia"/>
        </ns0:rPr>
      </ns0:pPr>
      <ns0:r>
        <ns0:rPr>
          <ns0:rFonts ns0:hint="eastAsia"/>
        </ns0:rPr>
        <ns0:t>2 需求分析</ns0:t>
      </ns0:r>
    </ns0:p>
    <ns0:p>
      <ns0:pPr>
        <ns0:pStyle ns0:val="2"/>
        <ns0:snapToGrid ns0:val="0"/>
        <ns0:spacing ns0:line="360" ns0:lineRule="auto"/>
        <ns0:ind ns0:left="578" ns0:hanging="578"/>
        <ns0:rPr>
          <ns0:rFonts ns0:hint="eastAsia"/>
          <ns0:sz ns0:val="28"/>
        </ns0:rPr>
      </ns0:pPr>
      <ns0:r>
        <ns0:rPr>
          <ns0:rFonts ns0:hint="eastAsia"/>
          <ns0:sz ns0:val="28"/>
        </ns0:rPr>
        <ns0:t>2.1 功能需求</ns0:t>
      </ns0:r>
    </ns0:p>
    <ns0:p>
      <ns0:pPr>
        <ns0:pStyle ns0:val="20"/>
        <ns0:spacing ns0:line="360" ns0:lineRule="auto"/>
        <ns0:ind ns0:firstLine="560"/>
        <ns0:rPr>
          <ns0:rFonts ns0:hint="eastAsia"/>
        </ns0:rPr>
      </ns0:pPr>
      <ns0:r>
        <ns0:t>????????????????????????????????????????Roguelike??????????????????????????????????????????????????????????????????????????????????????????????????????????????GameSelectionConfig???????????????????????????????????????????????????????</ns0:t>
      </ns0:r>
    </ns0:p>
    <ns0:p>
      <ns0:pPr>
        <ns0:pStyle ns0:val="20"/>
        <ns0:spacing ns0:line="360" ns0:lineRule="auto"/>
        <ns0:ind ns0:firstLine="560"/>
        <ns0:rPr>
          <ns0:rFonts ns0:hint="eastAsia"/>
        </ns0:rPr>
      </ns0:pPr>
      <ns0:r>
        <ns0:t>????????????????????????????????????????????????????????????Roguelike????????????????????????????????????????????Q??????????????????????????????????????????????????????????????????????????????????????????????????????????????????????????????R???????????????????????????????????????????????????????????</ns0:t>
      </ns0:r>
    </ns0:p>
    <ns0:p>
      <ns0:pPr>
        <ns0:pStyle ns0:val="2"/>
        <ns0:snapToGrid ns0:val="0"/>
        <ns0:spacing ns0:line="360" ns0:lineRule="auto"/>
        <ns0:ind ns0:left="578" ns0:hanging="578"/>
        <ns0:rPr>
          <ns0:rFonts ns0:hint="eastAsia"/>
          <ns0:sz ns0:val="28"/>
        </ns0:rPr>
      </ns0:pPr>
      <ns0:r>
        <ns0:rPr>
          <ns0:rFonts ns0:hint="eastAsia"/>
          <ns0:sz ns0:val="28"/>
        </ns0:rPr>
        <ns0:t>2.2 非功能需求</ns0:t>
      </ns0:r>
    </ns0:p>
    <ns0:p>
      <ns0:pPr>
        <ns0:pStyle ns0:val="20"/>
        <ns0:spacing ns0:line="360" ns0:lineRule="auto"/>
        <ns0:ind ns0:firstLine="560"/>
        <ns0:rPr>
          <ns0:rFonts ns0:hint="eastAsia"/>
        </ns0:rPr>
      </ns0:pPr>
      <ns0:r>
        <ns0:t>???????????????????????????????????????????????????????????????????????????????????????????CSV??????????????????????????????????????????????????????????????????????????????????????????????????????????HUD???????????????????</ns0:t>
      </ns0:r>
    </ns0:p>
    <ns0:p>
      <ns0:pPr>
        <ns0:pStyle ns0:val="2"/>
        <ns0:snapToGrid ns0:val="0"/>
        <ns0:spacing ns0:line="360" ns0:lineRule="auto"/>
        <ns0:ind ns0:left="578" ns0:hanging="578"/>
        <ns0:rPr>
          <ns0:rFonts ns0:hint="eastAsia"/>
          <ns0:sz ns0:val="28"/>
        </ns0:rPr>
      </ns0:pPr>
      <ns0:r>
        <ns0:rPr>
          <ns0:rFonts ns0:hint="eastAsia"/>
          <ns0:sz ns0:val="28"/>
        </ns0:rPr>
        <ns0:t>2.3 关键用例分析</ns0:t>
      </ns0:r>
    </ns0:p>
    <ns0:p>
      <ns0:pPr>
        <ns0:pStyle ns0:val="20"/>
        <ns0:spacing ns0:line="360" ns0:lineRule="auto"/>
        <ns0:ind ns0:firstLine="560"/>
        <ns0:rPr>
          <ns0:rFonts ns0:hint="eastAsia"/>
        </ns0:rPr>
      </ns0:pPr>
      <ns0:r>
        <ns0:t>????????????????????????????????????????????GameScene?????????????????????????????HUD????Roguelike???????????????????????CharacterPanelScene???????????????????????????????????????????????????????????????????????????Q??????????????????????????????????????????????????????????????????????R???????????????????????????????????????????</ns0:t>
      </ns0:r>
    </ns0:p>
    <ns0:p>
      <ns0:pPr>
        <ns0:pStyle ns0:val="1"/>
        <ns0:spacing ns0:line="360" ns0:lineRule="auto"/>
        <ns0:rPr>
          <ns0:rFonts ns0:hint="eastAsia"/>
        </ns0:rPr>
      </ns0:pPr>
      <ns0:r>
        <ns0:rPr>
          <ns0:rFonts ns0:hint="eastAsia"/>
        </ns0:rPr>
        <ns0:t>3 系统总体设计</ns0:t>
      </ns0:r>
    </ns0:p>
    <ns0:p>
      <ns0:pPr>
        <ns0:pStyle ns0:val="2"/>
        <ns0:snapToGrid ns0:val="0"/>
        <ns0:spacing ns0:line="360" ns0:lineRule="auto"/>
        <ns0:ind ns0:left="578" ns0:hanging="578"/>
        <ns0:rPr>
          <ns0:rFonts ns0:hint="eastAsia"/>
          <ns0:sz ns0:val="28"/>
        </ns0:rPr>
      </ns0:pPr>
      <ns0:r>
        <ns0:rPr>
          <ns0:rFonts ns0:hint="eastAsia"/>
          <ns0:sz ns0:val="28"/>
        </ns0:rPr>
        <ns0:t>3.1 开发环境</ns0:t>
      </ns0:r>
    </ns0:p>
    <ns0:p>
      <ns0:pPr>
        <ns0:pStyle ns0:val="20"/>
        <ns0:spacing ns0:line="360" ns0:lineRule="auto"/>
        <ns0:ind ns0:firstLine="560"/>
        <ns0:rPr>
          <ns0:rFonts ns0:hint="eastAsia"/>
        </ns0:rPr>
      </ns0:pPr>
      <ns0:r>
        <ns0:t>????Unity 2022.3.14f1c1????????????C#????????????Universal Render Pipeline 14.0.9?Cinemachine 2.9.7?TextMeshPro 3.0.6?uGUI?Unity Test Framework?Tilemap?Visual Scripting????????????Assets/Scripts?Assets/Datas?Assets/Scenes?Assets/Resources?Assets/Animator?Assets/Sprite?Assets/Audios???????IMGUI????uGUI????????????????????????????HUD??RoguelikeHudCanvas?????????</ns0:t>
      </ns0:r>
    </ns0:p>
    <ns0:p>
      <ns0:pPr>
        <ns0:pStyle ns0:val="2"/>
        <ns0:snapToGrid ns0:val="0"/>
        <ns0:spacing ns0:line="360" ns0:lineRule="auto"/>
        <ns0:ind ns0:left="578" ns0:hanging="578"/>
        <ns0:rPr>
          <ns0:rFonts ns0:hint="eastAsia"/>
          <ns0:sz ns0:val="28"/>
        </ns0:rPr>
      </ns0:pPr>
      <ns0:r>
        <ns0:rPr>
          <ns0:rFonts ns0:hint="eastAsia"/>
          <ns0:sz ns0:val="28"/>
        </ns0:rPr>
        <ns0:t>3.2 场景结构设计</ns0:t>
      </ns0:r>
    </ns0:p>
    <ns0:p>
      <ns0:pPr>
        <ns0:pStyle ns0:val="20"/>
        <ns0:spacing ns0:line="360" ns0:lineRule="auto"/>
        <ns0:ind ns0:firstLine="560"/>
        <ns0:rPr>
          <ns0:rFonts ns0:hint="eastAsia"/>
        </ns0:rPr>
      </ns0:pPr>
      <ns0:r>
        <ns0:t>????MainMenuScene?CharacterPanelScene?GameScene???????MainMenuScene?????????????????????????????????????????????CharacterPanelScene?????????????????????????????GameScene???????????????????????????????????/???????????????????GameSelectionConfig??PlayerPrefs????????????GameSceneSelectionApplier???GameScene?????????????????????????</ns0:t>
      </ns0:r>
    </ns0:p>
    <ns0:p>
      <ns0:pPr>
        <ns0:pStyle ns0:val="2"/>
        <ns0:snapToGrid ns0:val="0"/>
        <ns0:spacing ns0:line="360" ns0:lineRule="auto"/>
        <ns0:ind ns0:left="578" ns0:hanging="578"/>
        <ns0:rPr>
          <ns0:rFonts ns0:hint="eastAsia"/>
          <ns0:sz ns0:val="28"/>
        </ns0:rPr>
      </ns0:pPr>
      <ns0:r>
        <ns0:rPr>
          <ns0:rFonts ns0:hint="eastAsia"/>
          <ns0:sz ns0:val="28"/>
        </ns0:rPr>
        <ns0:t>3.3 架构设计</ns0:t>
      </ns0:r>
    </ns0:p>
    <ns0:p>
      <ns0:pPr>
        <ns0:pStyle ns0:val="20"/>
        <ns0:spacing ns0:line="360" ns0:lineRule="auto"/>
        <ns0:ind ns0:firstLine="560"/>
        <ns0:rPr>
          <ns0:rFonts ns0:hint="eastAsia"/>
        </ns0:rPr>
      </ns0:pPr>
      <ns0:r>
        <ns0:t>????????????GameLoop?Facade?????????????????Controller?Controller?????????????Panel????????????IMGUI?????Repository???CSV???????????????????????????????Manager?????????????????????????????????????????EnemyActor?Bullet?ExperiencePickup?PlayerRuntimeStats????????????????????????????????????-????-????-??????????????</ns0:t>
      </ns0:r>
    </ns0:p>
    <ns0:p>
      <ns0:pPr>
        <ns0:pStyle ns0:val="2"/>
        <ns0:snapToGrid ns0:val="0"/>
        <ns0:spacing ns0:line="360" ns0:lineRule="auto"/>
        <ns0:ind ns0:left="578" ns0:hanging="578"/>
        <ns0:rPr>
          <ns0:rFonts ns0:hint="eastAsia"/>
          <ns0:sz ns0:val="28"/>
        </ns0:rPr>
      </ns0:pPr>
      <ns0:r>
        <ns0:rPr>
          <ns0:rFonts ns0:hint="eastAsia"/>
          <ns0:sz ns0:val="28"/>
        </ns0:rPr>
        <ns0:t>3.4 数据设计</ns0:t>
      </ns0:r>
    </ns0:p>
    <ns0:p>
      <ns0:pPr>
        <ns0:pStyle ns0:val="20"/>
        <ns0:spacing ns0:line="360" ns0:lineRule="auto"/>
        <ns0:ind ns0:firstLine="560"/>
        <ns0:rPr>
          <ns0:rFonts ns0:hint="eastAsia"/>
        </ns0:rPr>
      </ns0:pPr>
      <ns0:r>
        <ns0:t>????CSV???????????????????/JSON?????????PlayersData.csv??4???????????????????????WeaponsData.csv??2????????????????????????????????EnemysData.csv?????????????????????????????WavaData.csv???1??10???????????????PowerInGameData.csv??11?????????????????????InGameData.csv?MapData.csv?SaveGameData.csv?UserData.csv????????????????????????????????????????????????????????????????????JSON???</ns0:t>
      </ns0:r>
    </ns0:p>
    <ns0:p>
      <ns0:pPr>
        <ns0:pStyle ns0:val="1"/>
        <ns0:spacing ns0:line="360" ns0:lineRule="auto"/>
        <ns0:rPr>
          <ns0:rFonts ns0:hint="eastAsia"/>
        </ns0:rPr>
      </ns0:pPr>
      <ns0:r>
        <ns0:rPr>
          <ns0:rFonts ns0:hint="eastAsia"/>
        </ns0:rPr>
        <ns0:t>4 核心模块设计与实现</ns0:t>
      </ns0:r>
    </ns0:p>
    <ns0:p>
      <ns0:pPr>
        <ns0:pStyle ns0:val="2"/>
        <ns0:snapToGrid ns0:val="0"/>
        <ns0:spacing ns0:line="360" ns0:lineRule="auto"/>
        <ns0:ind ns0:left="578" ns0:hanging="578"/>
        <ns0:rPr>
          <ns0:rFonts ns0:hint="eastAsia"/>
          <ns0:sz ns0:val="28"/>
        </ns0:rPr>
      </ns0:pPr>
      <ns0:r>
        <ns0:rPr>
          <ns0:rFonts ns0:hint="eastAsia"/>
          <ns0:sz ns0:val="28"/>
        </ns0:rPr>
        <ns0:t>4.1 玩家与武器模块</ns0:t>
      </ns0:r>
    </ns0:p>
    <ns0:p>
      <ns0:pPr>
        <ns0:pStyle ns0:val="20"/>
        <ns0:spacing ns0:line="360" ns0:lineRule="auto"/>
        <ns0:ind ns0:firstLine="560"/>
        <ns0:rPr>
          <ns0:rFonts ns0:hint="eastAsia"/>
        </ns0:rPr>
      </ns0:pPr>
      <ns0:r>
        <ns0:t>????????????-??-?????????????GameSelectionConfig??????????????????MainMenuScene?CharacterPanelScene???????????GameScene??GameSceneSelectionApplier????????????????????????PlayerRuntimeStats???????????????????????????????????????????????????????????????</ns0:t>
      </ns0:r>
    </ns0:p>
    <ns0:p>
      <ns0:pPr>
        <ns0:pStyle ns0:val="20"/>
        <ns0:spacing ns0:line="360" ns0:lineRule="auto"/>
        <ns0:ind ns0:firstLine="560"/>
        <ns0:rPr>
          <ns0:rFonts ns0:hint="eastAsia"/>
        </ns0:rPr>
      </ns0:pPr>
      <ns0:r>
        <ns0:t>?????WeaponProfile???????????????????????????????????????????Ak47????????????????????????RoguelikeGameManager????????????????????????????????????????????????PlayerSkillController?????Player1??????????????????????Player2????????????????????????Player3????????????10???????????Player4?????????????????????????????PlayerSkillRepository???????HUD??????????????</ns0:t>
      </ns0:r>
    </ns0:p>
    <ns0:p>
      <ns0:pPr>
        <ns0:pStyle ns0:val="2"/>
        <ns0:snapToGrid ns0:val="0"/>
        <ns0:spacing ns0:line="360" ns0:lineRule="auto"/>
        <ns0:ind ns0:left="578" ns0:hanging="578"/>
        <ns0:rPr>
          <ns0:rFonts ns0:hint="eastAsia"/>
          <ns0:sz ns0:val="28"/>
        </ns0:rPr>
      </ns0:pPr>
      <ns0:r>
        <ns0:rPr>
          <ns0:rFonts ns0:hint="eastAsia"/>
          <ns0:sz ns0:val="28"/>
        </ns0:rPr>
        <ns0:t>4.2 敌人与波次模块</ns0:t>
      </ns0:r>
    </ns0:p>
    <ns0:p>
      <ns0:pPr>
        <ns0:pStyle ns0:val="20"/>
        <ns0:spacing ns0:line="360" ns0:lineRule="auto"/>
        <ns0:ind ns0:firstLine="560"/>
        <ns0:rPr>
          <ns0:rFonts ns0:hint="eastAsia"/>
        </ns0:rPr>
      </ns0:pPr>
      <ns0:r>
        <ns0:t>???????????????????????????1?????Enemy1?1?????DireEnemy1??????EnemyProfile??????????????????????????????????????????EnemyActor?????????????????????????????????????????????HUD????????????????????</ns0:t>
      </ns0:r>
    </ns0:p>
    <ns0:p>
      <ns0:pPr>
        <ns0:pStyle ns0:val="20"/>
        <ns0:spacing ns0:line="360" ns0:lineRule="auto"/>
        <ns0:ind ns0:firstLine="560"/>
        <ns0:rPr>
          <ns0:rFonts ns0:hint="eastAsia"/>
        </ns0:rPr>
      </ns0:pPr>
      <ns0:r>
        <ns0:t>?????RoguelikeGameManager?????????WavaData.csv??1??10???????????????????????????????????5????????????????????????????????????????????????????????????????????</ns0:t>
      </ns0:r>
    </ns0:p>
    <ns0:p>
      <ns0:pPr>
        <ns0:pStyle ns0:val="2"/>
        <ns0:snapToGrid ns0:val="0"/>
        <ns0:spacing ns0:line="360" ns0:lineRule="auto"/>
        <ns0:ind ns0:left="578" ns0:hanging="578"/>
        <ns0:rPr>
          <ns0:rFonts ns0:hint="eastAsia"/>
          <ns0:sz ns0:val="28"/>
        </ns0:rPr>
      </ns0:pPr>
      <ns0:r>
        <ns0:rPr>
          <ns0:rFonts ns0:hint="eastAsia"/>
          <ns0:sz ns0:val="28"/>
        </ns0:rPr>
        <ns0:t>4.3 Roguelike卡牌成长模块</ns0:t>
      </ns0:r>
    </ns0:p>
    <ns0:p>
      <ns0:pPr>
        <ns0:pStyle ns0:val="20"/>
        <ns0:spacing ns0:line="360" ns0:lineRule="auto"/>
        <ns0:ind ns0:firstLine="560"/>
        <ns0:rPr>
          <ns0:rFonts ns0:hint="eastAsia"/>
        </ns0:rPr>
      </ns0:pPr>
      <ns0:r>
        <ns0:t>??????PowerCardData?currentCardChoices?cardStacks?SessionBonuses????????????11????????????????????????????????????????????????????????????????????????2????????????????????????????????????????????????????</ns0:t>
      </ns0:r>
    </ns0:p>
    <ns0:p>
      <ns0:pPr>
        <ns0:pStyle ns0:val="20"/>
        <ns0:spacing ns0:line="360" ns0:lineRule="auto"/>
        <ns0:ind ns0:firstLine="560"/>
        <ns0:rPr>
          <ns0:rFonts ns0:hint="eastAsia"/>
        </ns0:rPr>
      </ns0:pPr>
      <ns0:r>
        <ns0:t>??????????????????????????PowerInGameData.csv?????????????????????????????????????????????????????????????????????????????????HUD???????Tab??????????????????????????????</ns0:t>
      </ns0:r>
    </ns0:p>
    <ns0:p>
      <ns0:pPr>
        <ns0:pStyle ns0:val="2"/>
        <ns0:snapToGrid ns0:val="0"/>
        <ns0:spacing ns0:line="360" ns0:lineRule="auto"/>
        <ns0:ind ns0:left="578" ns0:hanging="578"/>
        <ns0:rPr>
          <ns0:rFonts ns0:hint="eastAsia"/>
          <ns0:sz ns0:val="28"/>
        </ns0:rPr>
      </ns0:pPr>
      <ns0:r>
        <ns0:rPr>
          <ns0:rFonts ns0:hint="eastAsia"/>
          <ns0:sz ns0:val="28"/>
        </ns0:rPr>
        <ns0:t>4.4 动态难度模块</ns0:t>
      </ns0:r>
    </ns0:p>
    <ns0:p>
      <ns0:pPr>
        <ns0:pStyle ns0:val="20"/>
        <ns0:spacing ns0:line="360" ns0:lineRule="auto"/>
        <ns0:ind ns0:firstLine="560"/>
        <ns0:rPr>
          <ns0:rFonts ns0:hint="eastAsia"/>
        </ns0:rPr>
      </ns0:pPr>
      <ns0:r>
        <ns0:t>AdaptiveDifficultyMonitor?????????????90?????????????????????????????????????????????????????????????????????????????????????????????????????????CurrentEntropy??????????</ns0:t>
      </ns0:r>
    </ns0:p>
    <ns0:p>
      <ns0:pPr>
        <ns0:pStyle ns0:val="20"/>
        <ns0:spacing ns0:line="360" ns0:lineRule="auto"/>
        <ns0:ind ns0:firstLine="560"/>
        <ns0:rPr>
          <ns0:rFonts ns0:hint="eastAsia"/>
        </ns0:rPr>
      </ns0:pPr>
      <ns0:r>
        <ns0:t>???????CurrentEntropy??0.26????Skilled???0.80????Novice????Normal?Skilled?????????????????????????Novice?????????????????Normal??????????????????????????????????????????????????????????????????????</ns0:t>
      </ns0:r>
    </ns0:p>
    <ns0:p>
      <ns0:pPr>
        <ns0:pStyle ns0:val="2"/>
        <ns0:snapToGrid ns0:val="0"/>
        <ns0:spacing ns0:line="360" ns0:lineRule="auto"/>
        <ns0:ind ns0:left="578" ns0:hanging="578"/>
        <ns0:rPr>
          <ns0:rFonts ns0:hint="eastAsia"/>
          <ns0:sz ns0:val="28"/>
        </ns0:rPr>
      </ns0:pPr>
      <ns0:r>
        <ns0:rPr>
          <ns0:rFonts ns0:hint="eastAsia"/>
          <ns0:sz ns0:val="28"/>
        </ns0:rPr>
        <ns0:t>4.5 地图生成与地形模块</ns0:t>
      </ns0:r>
    </ns0:p>
    <ns0:p>
      <ns0:pPr>
        <ns0:pStyle ns0:val="20"/>
        <ns0:spacing ns0:line="360" ns0:lineRule="auto"/>
        <ns0:ind ns0:firstLine="560"/>
        <ns0:rPr>
          <ns0:rFonts ns0:hint="eastAsia"/>
        </ns0:rPr>
      </ns0:pPr>
      <ns0:r>
        <ns0:t>MapGenerator??????????????????????????????lacunarity?Perlin Noise??????????waterProbability???????????????????????????????????????????groundTilemap?itemTilemap??????Tilemap????????????????????????????????????</ns0:t>
      </ns0:r>
    </ns0:p>
    <ns0:p>
      <ns0:pPr>
        <ns0:pStyle ns0:val="20"/>
        <ns0:spacing ns0:line="360" ns0:lineRule="auto"/>
        <ns0:ind ns0:firstLine="560"/>
        <ns0:rPr>
          <ns0:rFonts ns0:hint="eastAsia"/>
        </ns0:rPr>
      </ns0:pPr>
      <ns0:r>
        <ns0:t>????RoguelikeGameManager??MapGenerator.GetTerrainType?????????????????????+2???????????-2??????????????????1???????????????????????????????????????????????????????????????????????????????????????</ns0:t>
      </ns0:r>
    </ns0:p>
    <ns0:p>
      <ns0:pPr>
        <ns0:pStyle ns0:val="2"/>
        <ns0:snapToGrid ns0:val="0"/>
        <ns0:spacing ns0:line="360" ns0:lineRule="auto"/>
        <ns0:ind ns0:left="578" ns0:hanging="578"/>
        <ns0:rPr>
          <ns0:rFonts ns0:hint="eastAsia"/>
          <ns0:sz ns0:val="28"/>
        </ns0:rPr>
      </ns0:pPr>
      <ns0:r>
        <ns0:rPr>
          <ns0:rFonts ns0:hint="eastAsia"/>
          <ns0:sz ns0:val="28"/>
        </ns0:rPr>
        <ns0:t>4.6 存档与回溯模块</ns0:t>
      </ns0:r>
    </ns0:p>
    <ns0:p>
      <ns0:pPr>
        <ns0:pStyle ns0:val="20"/>
        <ns0:spacing ns0:line="360" ns0:lineRule="auto"/>
        <ns0:ind ns0:firstLine="560"/>
        <ns0:rPr>
          <ns0:rFonts ns0:hint="eastAsia"/>
        </ns0:rPr>
      </ns0:pPr>
      <ns0:r>
        <ns0:t>SessionSnapshotData?????????????????????????????????????????????????????????????????????????????????????????????????????SessionSaveRepository????????????????????????????????Application.persistentDataPath??</ns0:t>
      </ns0:r>
    </ns0:p>
    <ns0:p>
      <ns0:pPr>
        <ns0:pStyle ns0:val="20"/>
        <ns0:spacing ns0:line="360" ns0:lineRule="auto"/>
        <ns0:ind ns0:firstLine="560"/>
        <ns0:rPr>
          <ns0:rFonts ns0:hint="eastAsia"/>
        </ns0:rPr>
      </ns0:pPr>
      <ns0:r>
        <ns0:t>?????????????????????????????????????????????????????????????????????????????????R??????????????20???????????12????????????6???????????????????????????????????????????????????????????</ns0:t>
      </ns0:r>
    </ns0:p>
    <ns0:p>
      <ns0:pPr>
        <ns0:pStyle ns0:val="2"/>
        <ns0:snapToGrid ns0:val="0"/>
        <ns0:spacing ns0:line="360" ns0:lineRule="auto"/>
        <ns0:ind ns0:left="578" ns0:hanging="578"/>
        <ns0:rPr>
          <ns0:rFonts ns0:hint="eastAsia"/>
          <ns0:sz ns0:val="28"/>
        </ns0:rPr>
      </ns0:pPr>
      <ns0:r>
        <ns0:rPr>
          <ns0:rFonts ns0:hint="eastAsia"/>
          <ns0:sz ns0:val="28"/>
        </ns0:rPr>
        <ns0:t>4.7 UI与反馈模块</ns0:t>
      </ns0:r>
    </ns0:p>
    <ns0:p>
      <ns0:pPr>
        <ns0:pStyle ns0:val="20"/>
        <ns0:spacing ns0:line="360" ns0:lineRule="auto"/>
        <ns0:ind ns0:firstLine="560"/>
        <ns0:rPr>
          <ns0:rFonts ns0:hint="eastAsia"/>
        </ns0:rPr>
      </ns0:pPr>
      <ns0:r>
        <ns0:t>UI???????IMGUI + ??uGUI?????????????????PanelRoot?CharacterPanelRoot??????????????????????????????????RoguelikeHudCanvas??????Canvas?CanvasScaler?GraphicRaycaster????????????????????????????????????????????????????????????????????</ns0:t>
      </ns0:r>
    </ns0:p>
    <ns0:p>
      <ns0:pPr>
        <ns0:pStyle ns0:val="20"/>
        <ns0:spacing ns0:line="360" ns0:lineRule="auto"/>
        <ns0:ind ns0:firstLine="560"/>
        <ns0:rPr>
          <ns0:rFonts ns0:hint="eastAsia"/>
        </ns0:rPr>
      </ns0:pPr>
      <ns0:r>
        <ns0:t>??????????????????????????HUD?????????????????????????????Tab????????????????????Esc??????????????????????GameVoiceManager?????????????????????????????????????????????????????????</ns0:t>
      </ns0:r>
    </ns0:p>
    <ns0:p>
      <ns0:pPr>
        <ns0:pStyle ns0:val="2"/>
        <ns0:snapToGrid ns0:val="0"/>
        <ns0:spacing ns0:line="360" ns0:lineRule="auto"/>
        <ns0:ind ns0:left="578" ns0:hanging="578"/>
        <ns0:rPr>
          <ns0:rFonts ns0:hint="eastAsia"/>
          <ns0:sz ns0:val="28"/>
        </ns0:rPr>
      </ns0:pPr>
      <ns0:r>
        <ns0:rPr>
          <ns0:rFonts ns0:hint="eastAsia"/>
          <ns0:sz ns0:val="28"/>
        </ns0:rPr>
        <ns0:t>4.8 对象池与性能优化</ns0:t>
      </ns0:r>
    </ns0:p>
    <ns0:p>
      <ns0:pPr>
        <ns0:pStyle ns0:val="20"/>
        <ns0:spacing ns0:line="360" ns0:lineRule="auto"/>
        <ns0:ind ns0:firstLine="560"/>
        <ns0:rPr>
          <ns0:rFonts ns0:hint="eastAsia"/>
        </ns0:rPr>
      </ns0:pPr>
      <ns0:r>
        <ns0:t>??????????????????????????????????????????????GameObject????????????????ComponentPool&lt;T&gt;?????????????Get??????????Release??????????????RoguelikeGameManager?????????????????????????????????????????????????????????????</ns0:t>
      </ns0:r>
    </ns0:p>
    <ns0:p>
      <ns0:pPr>
        <ns0:pStyle ns0:val="1"/>
        <ns0:spacing ns0:line="360" ns0:lineRule="auto"/>
        <ns0:rPr>
          <ns0:rFonts ns0:hint="eastAsia"/>
        </ns0:rPr>
      </ns0:pPr>
      <ns0:r>
        <ns0:rPr>
          <ns0:rFonts ns0:hint="eastAsia"/>
        </ns0:rPr>
        <ns0:t>5 系统测试与结果分析</ns0:t>
      </ns0:r>
    </ns0:p>
    <ns0:p>
      <ns0:pPr>
        <ns0:pStyle ns0:val="2"/>
        <ns0:snapToGrid ns0:val="0"/>
        <ns0:spacing ns0:line="360" ns0:lineRule="auto"/>
        <ns0:ind ns0:left="578" ns0:hanging="578"/>
        <ns0:rPr>
          <ns0:rFonts ns0:hint="eastAsia"/>
          <ns0:sz ns0:val="28"/>
        </ns0:rPr>
      </ns0:pPr>
      <ns0:r>
        <ns0:rPr>
          <ns0:rFonts ns0:hint="eastAsia"/>
          <ns0:sz ns0:val="28"/>
        </ns0:rPr>
        <ns0:t>5.1 测试目标</ns0:t>
      </ns0:r>
    </ns0:p>
    <ns0:p>
      <ns0:pPr>
        <ns0:pStyle ns0:val="20"/>
        <ns0:spacing ns0:line="360" ns0:lineRule="auto"/>
        <ns0:ind ns0:firstLine="560"/>
        <ns0:rPr>
          <ns0:rFonts ns0:hint="eastAsia"/>
        </ns0:rPr>
      </ns0:pPr>
      <ns0:r>
        <ns0:t>???????????????????????-????-????-??/??-??-????????????????????????????????????????????????????????????????????????????????????????????????????????????</ns0:t>
      </ns0:r>
    </ns0:p>
    <ns0:p>
      <ns0:pPr>
        <ns0:pStyle ns0:val="2"/>
        <ns0:snapToGrid ns0:val="0"/>
        <ns0:spacing ns0:line="360" ns0:lineRule="auto"/>
        <ns0:ind ns0:left="578" ns0:hanging="578"/>
        <ns0:rPr>
          <ns0:rFonts ns0:hint="eastAsia"/>
          <ns0:sz ns0:val="28"/>
        </ns0:rPr>
      </ns0:pPr>
      <ns0:r>
        <ns0:rPr>
          <ns0:rFonts ns0:hint="eastAsia"/>
          <ns0:sz ns0:val="28"/>
        </ns0:rPr>
        <ns0:t>5.2 功能测试用例</ns0:t>
      </ns0:r>
    </ns0:p>
    <ns0:p>
      <ns0:pPr>
        <ns0:pStyle ns0:val="20"/>
        <ns0:spacing ns0:line="360" ns0:lineRule="auto"/>
        <ns0:ind ns0:firstLine="560"/>
        <ns0:rPr>
          <ns0:rFonts ns0:hint="eastAsia"/>
        </ns0:rPr>
      </ns0:pPr>
      <ns0:r>
        <ns0:t>?5-1 ??????????</ns0:t>
      </ns0:r>
    </ns0:p>
    <ns0:p>
      <ns0:pPr>
        <ns0:pStyle ns0:val="20"/>
        <ns0:spacing ns0:line="360" ns0:lineRule="auto"/>
        <ns0:ind ns0:firstLine="560"/>
        <ns0:rPr>
          <ns0:rFonts ns0:hint="eastAsia"/>
        </ns0:rPr>
      </ns0:pPr>
      <ns0:r>
        <ns0:t>??1?????????????????MainMenuScene??????????????????????????????????????????????????????????????</ns0:t>
      </ns0:r>
    </ns0:p>
    <ns0:p>
      <ns0:pPr>
        <ns0:pStyle ns0:val="20"/>
        <ns0:spacing ns0:line="360" ns0:lineRule="auto"/>
        <ns0:ind ns0:firstLine="560"/>
        <ns0:rPr>
          <ns0:rFonts ns0:hint="eastAsia"/>
        </ns0:rPr>
      </ns0:pPr>
      <ns0:r>
        <ns0:t>??2?????????????????CharacterPanelScene?????????????????????????????????????????????????????????????????????</ns0:t>
      </ns0:r>
    </ns0:p>
    <ns0:p>
      <ns0:pPr>
        <ns0:pStyle ns0:val="20"/>
        <ns0:spacing ns0:line="360" ns0:lineRule="auto"/>
        <ns0:ind ns0:firstLine="560"/>
        <ns0:rPr>
          <ns0:rFonts ns0:hint="eastAsia"/>
        </ns0:rPr>
      </ns0:pPr>
      <ns0:r>
        <ns0:t>??3??????????????????GameScene??????????????????????????????????????????????????????????????</ns0:t>
      </ns0:r>
    </ns0:p>
    <ns0:p>
      <ns0:pPr>
        <ns0:pStyle ns0:val="20"/>
        <ns0:spacing ns0:line="360" ns0:lineRule="auto"/>
        <ns0:ind ns0:firstLine="560"/>
        <ns0:rPr>
          <ns0:rFonts ns0:hint="eastAsia"/>
        </ns0:rPr>
      </ns0:pPr>
      <ns0:r>
        <ns0:t>??4????????????????????????????Player1?Player3?Player4?Q??????Player2??????????????????????????????????????????????</ns0:t>
      </ns0:r>
    </ns0:p>
    <ns0:p>
      <ns0:pPr>
        <ns0:pStyle ns0:val="20"/>
        <ns0:spacing ns0:line="360" ns0:lineRule="auto"/>
        <ns0:ind ns0:firstLine="560"/>
        <ns0:rPr>
          <ns0:rFonts ns0:hint="eastAsia"/>
        </ns0:rPr>
      </ns0:pPr>
      <ns0:r>
        <ns0:t>??5??????????????????????????????????????????????????????????????????????????????</ns0:t>
      </ns0:r>
    </ns0:p>
    <ns0:p>
      <ns0:pPr>
        <ns0:pStyle ns0:val="20"/>
        <ns0:spacing ns0:line="360" ns0:lineRule="auto"/>
        <ns0:ind ns0:firstLine="560"/>
        <ns0:rPr>
          <ns0:rFonts ns0:hint="eastAsia"/>
        </ns0:rPr>
      </ns0:pPr>
      <ns0:r>
        <ns0:t>??6??????????????????????????????????????????????R???????????????????????????????????????????????????????</ns0:t>
      </ns0:r>
    </ns0:p>
    <ns0:p>
      <ns0:pPr>
        <ns0:pStyle ns0:val="20"/>
        <ns0:spacing ns0:line="360" ns0:lineRule="auto"/>
        <ns0:ind ns0:firstLine="560"/>
        <ns0:rPr>
          <ns0:rFonts ns0:hint="eastAsia"/>
        </ns0:rPr>
      </ns0:pPr>
      <ns0:r>
        <ns0:t>??7???????????????????????????????????????????????????????????????????????????</ns0:t>
      </ns0:r>
    </ns0:p>
    <ns0:p>
      <ns0:pPr>
        <ns0:pStyle ns0:val="2"/>
        <ns0:snapToGrid ns0:val="0"/>
        <ns0:spacing ns0:line="360" ns0:lineRule="auto"/>
        <ns0:ind ns0:left="578" ns0:hanging="578"/>
        <ns0:rPr>
          <ns0:rFonts ns0:hint="eastAsia"/>
          <ns0:sz ns0:val="28"/>
        </ns0:rPr>
      </ns0:pPr>
      <ns0:r>
        <ns0:rPr>
          <ns0:rFonts ns0:hint="eastAsia"/>
          <ns0:sz ns0:val="28"/>
        </ns0:rPr>
        <ns0:t>5.3 测试结果分析</ns0:t>
      </ns0:r>
    </ns0:p>
    <ns0:p>
      <ns0:pPr>
        <ns0:pStyle ns0:val="20"/>
        <ns0:spacing ns0:line="360" ns0:lineRule="auto"/>
        <ns0:ind ns0:firstLine="560"/>
        <ns0:rPr>
          <ns0:rFonts ns0:hint="eastAsia"/>
        </ns0:rPr>
      </ns0:pPr>
      <ns0:r>
        <ns0:t>????????????????????????????????????????????????????????????????????????GameScene???????????????Q??????R????Esc???Tab?????????????????????????????????????????????????????????????????????????????????????????????????????????????IMGUI?uGUI???????????????????????????????????????????????????</ns0:t>
      </ns0:r>
    </ns0:p>
    <ns0:p>
      <ns0:pPr>
        <ns0:pStyle ns0:val="2"/>
        <ns0:snapToGrid ns0:val="0"/>
        <ns0:spacing ns0:line="360" ns0:lineRule="auto"/>
        <ns0:ind ns0:left="578" ns0:hanging="578"/>
        <ns0:rPr>
          <ns0:rFonts ns0:hint="eastAsia"/>
          <ns0:sz ns0:val="28"/>
        </ns0:rPr>
      </ns0:pPr>
      <ns0:r>
        <ns0:rPr>
          <ns0:rFonts ns0:hint="eastAsia"/>
          <ns0:sz ns0:val="28"/>
        </ns0:rPr>
        <ns0:t>5.4 本章小结</ns0:t>
      </ns0:r>
    </ns0:p>
    <ns0:p>
      <ns0:pPr>
        <ns0:pStyle ns0:val="20"/>
        <ns0:spacing ns0:line="360" ns0:lineRule="auto"/>
        <ns0:ind ns0:firstLine="560"/>
        <ns0:rPr>
          <ns0:rFonts ns0:hint="eastAsia"/>
        </ns0:rPr>
      </ns0:pPr>
      <ns0:r>
        <ns0:t>??????????????????????????????????????????????????????????????????????????????????????????????????</ns0:t>
      </ns0:r>
    </ns0:p>
    <ns0:p>
      <ns0:pPr>
        <ns0:pStyle ns0:val="1"/>
        <ns0:spacing ns0:line="360" ns0:lineRule="auto"/>
        <ns0:rPr>
          <ns0:rFonts ns0:hint="eastAsia"/>
        </ns0:rPr>
      </ns0:pPr>
      <ns0:r>
        <ns0:rPr>
          <ns0:rFonts ns0:hint="eastAsia"/>
        </ns0:rPr>
        <ns0:t>6 总结与展望</ns0:t>
      </ns0:r>
    </ns0:p>
    <ns0:p>
      <ns0:pPr>
        <ns0:pStyle ns0:val="2"/>
        <ns0:snapToGrid ns0:val="0"/>
        <ns0:spacing ns0:line="360" ns0:lineRule="auto"/>
        <ns0:ind ns0:left="578" ns0:hanging="578"/>
        <ns0:rPr>
          <ns0:rFonts ns0:hint="eastAsia"/>
          <ns0:sz ns0:val="28"/>
        </ns0:rPr>
      </ns0:pPr>
      <ns0:r>
        <ns0:rPr>
          <ns0:rFonts ns0:hint="eastAsia"/>
          <ns0:sz ns0:val="28"/>
        </ns0:rPr>
        <ns0:t>6.1 总结</ns0:t>
      </ns0:r>
    </ns0:p>
    <ns0:p>
      <ns0:pPr>
        <ns0:pStyle ns0:val="20"/>
        <ns0:spacing ns0:line="360" ns0:lineRule="auto"/>
        <ns0:ind ns0:firstLine="560"/>
        <ns0:rPr>
          <ns0:rFonts ns0:hint="eastAsia"/>
        </ns0:rPr>
      </ns0:pPr>
      <ns0:r>
        <ns0:t>??????Unity???????????????????????????????????????????????????????????????????????????/??????????????????????Unity???C#???CSV??????????????????????????????????????????????????????????????</ns0:t>
      </ns0:r>
    </ns0:p>
    <ns0:p>
      <ns0:pPr>
        <ns0:pStyle ns0:val="20"/>
        <ns0:spacing ns0:line="360" ns0:lineRule="auto"/>
        <ns0:ind ns0:firstLine="560"/>
        <ns0:rPr>
          <ns0:rFonts ns0:hint="eastAsia"/>
        </ns0:rPr>
      </ns0:pPr>
      <ns0:r>
        <ns0:t>???????????????????????????????????-????-????-??????-???????????????????????????????????????????????????????????????????????????????????????????????????????????????????</ns0:t>
      </ns0:r>
    </ns0:p>
    <ns0:p>
      <ns0:pPr>
        <ns0:pStyle ns0:val="2"/>
        <ns0:snapToGrid ns0:val="0"/>
        <ns0:spacing ns0:line="360" ns0:lineRule="auto"/>
        <ns0:ind ns0:left="578" ns0:hanging="578"/>
        <ns0:rPr>
          <ns0:rFonts ns0:hint="eastAsia"/>
          <ns0:sz ns0:val="28"/>
        </ns0:rPr>
      </ns0:pPr>
      <ns0:r>
        <ns0:rPr>
          <ns0:rFonts ns0:hint="eastAsia"/>
          <ns0:sz ns0:val="28"/>
        </ns0:rPr>
        <ns0:t>6.2 不足</ns0:t>
      </ns0:r>
    </ns0:p>
    <ns0:p>
      <ns0:pPr>
        <ns0:pStyle ns0:val="20"/>
        <ns0:spacing ns0:line="360" ns0:lineRule="auto"/>
        <ns0:ind ns0:firstLine="560"/>
        <ns0:rPr>
          <ns0:rFonts ns0:hint="eastAsia"/>
        </ns0:rPr>
      </ns0:pPr>
      <ns0:r>
        <ns0:t>???????????????????????????????????????????????????????????????????Perlin Noise???????/?????????????????????????????Boss??????????????????IMGUI???HUD?????uGUI????????????????????????????????????????????????????</ns0:t>
      </ns0:r>
    </ns0:p>
    <ns0:p>
      <ns0:pPr>
        <ns0:pStyle ns0:val="2"/>
        <ns0:snapToGrid ns0:val="0"/>
        <ns0:spacing ns0:line="360" ns0:lineRule="auto"/>
        <ns0:ind ns0:left="578" ns0:hanging="578"/>
        <ns0:rPr>
          <ns0:rFonts ns0:hint="eastAsia"/>
          <ns0:sz ns0:val="28"/>
        </ns0:rPr>
      </ns0:pPr>
      <ns0:r>
        <ns0:rPr>
          <ns0:rFonts ns0:hint="eastAsia"/>
          <ns0:sz ns0:val="28"/>
        </ns0:rPr>
        <ns0:t>6.3 展望</ns0:t>
      </ns0:r>
    </ns0:p>
    <ns0:p>
      <ns0:pPr>
        <ns0:pStyle ns0:val="20"/>
        <ns0:spacing ns0:line="360" ns0:lineRule="auto"/>
        <ns0:ind ns0:firstLine="560"/>
        <ns0:rPr>
          <ns0:rFonts ns0:hint="eastAsia"/>
        </ns0:rPr>
      </ns0:pPr>
      <ns0:r>
        <ns0:t>?????????????????????????????????Boss???????????????????????????????????Build??????????UI??????????????????????????????????????????????????????????????????????????????????????????????</ns0:t>
      </ns0:r>
    </ns0:p>
    <ns0:p>
      <ns0:pPr>
        <ns0:pStyle ns0:val="1"/>
        <ns0:numPr>
          <ns0:ilvl ns0:val="0"/>
          <ns0:numId ns0:val="0"/>
        </ns0:numPr>
        <ns0:spacing ns0:line="360" ns0:lineRule="auto"/>
        <ns0:jc ns0:val="center"/>
        <ns0:rPr>
          <ns0:rFonts ns0:hint="eastAsia"/>
        </ns0:rPr>
      </ns0:pPr>
      <ns0:r>
        <ns0:br ns0:type="page"/>
      </ns0:r>
      <ns0:r>
        <ns0:rPr>
          <ns0:rFonts ns0:hint="eastAsia"/>
        </ns0:rPr>
        <ns0:t>参考文献</ns0:t>
      </ns0:r>
    </ns0:p>
    <ns0:p>
      <ns0:pPr>
        <ns0:pStyle ns0:val="20"/>
        <ns0:spacing ns0:line="360" ns0:lineRule="auto"/>
        <ns0:ind ns0:firstLine="560"/>
        <ns0:rPr>
          <ns0:rFonts ns0:hint="eastAsia"/>
        </ns0:rPr>
      </ns0:pPr>
      <ns0:r>
        <ns0:t>[1]戴慧杰. 基于A*算法与强化学习算法的自动寻径设计与实现[J].电脑编程技巧与维护,2026,(01):3-6+13.DOI:10.16184/j.cnki.comprg.2026.01.035.</ns0:t>
      </ns0:r>
    </ns0:p>
    <ns0:p>
      <ns0:pPr>
        <ns0:pStyle ns0:val="20"/>
        <ns0:spacing ns0:line="360" ns0:lineRule="auto"/>
        <ns0:ind ns0:firstLine="560"/>
        <ns0:rPr>
          <ns0:rFonts ns0:hint="eastAsia"/>
        </ns0:rPr>
      </ns0:pPr>
      <ns0:r>
        <ns0:t>[2]徐子莘. 面向策略游戏的混合式寻路算法研究及Unity性能优化方案[J].通讯世界,2026,33(01):196-198.</ns0:t>
      </ns0:r>
    </ns0:p>
    <ns0:p>
      <ns0:pPr>
        <ns0:pStyle ns0:val="20"/>
        <ns0:spacing ns0:line="360" ns0:lineRule="auto"/>
        <ns0:ind ns0:firstLine="560"/>
        <ns0:rPr>
          <ns0:rFonts ns0:hint="eastAsia"/>
        </ns0:rPr>
      </ns0:pPr>
      <ns0:r>
        <ns0:t>[3]巩云飞. 基于Unity3D的游戏设计与实现[J].现代信息科技,2025,9(08):89-92.DOI:10.19850/j.cnki.2096-4706.2025.08.017.</ns0:t>
      </ns0:r>
    </ns0:p>
    <ns0:p>
      <ns0:pPr>
        <ns0:pStyle ns0:val="20"/>
        <ns0:spacing ns0:line="360" ns0:lineRule="auto"/>
        <ns0:ind ns0:firstLine="560"/>
        <ns0:rPr>
          <ns0:rFonts ns0:hint="eastAsia"/>
        </ns0:rPr>
      </ns0:pPr>
      <ns0:r>
        <ns0:t>[4]张国梅. 基于Unity引擎的Roguelike游戏的设计与开发[J].电脑编程技巧与维护,2022,(02):156-158.DOI:10.16184/j.cnki.comprg.2022.02.026.</ns0:t>
      </ns0:r>
    </ns0:p>
    <ns0:p>
      <ns0:pPr>
        <ns0:pStyle ns0:val="20"/>
        <ns0:spacing ns0:line="360" ns0:lineRule="auto"/>
        <ns0:ind ns0:firstLine="560"/>
        <ns0:rPr>
          <ns0:rFonts ns0:hint="eastAsia"/>
        </ns0:rPr>
      </ns0:pPr>
      <ns0:r>
        <ns0:t>[5]郑爱宇,蔡江辉,杨海峰. 基于流场寻路算法的RougeLike-DBG游戏的设计与实现[J].信息技术,2021,(10):48-53.DOI:10.13274/j.cnki.hdzj.2021.10.008.</ns0:t>
      </ns0:r>
    </ns0:p>
    <ns0:p>
      <ns0:pPr>
        <ns0:pStyle ns0:val="20"/>
        <ns0:spacing ns0:line="360" ns0:lineRule="auto"/>
        <ns0:ind ns0:firstLine="560"/>
        <ns0:rPr>
          <ns0:rFonts ns0:hint="eastAsia"/>
        </ns0:rPr>
      </ns0:pPr>
      <ns0:r>
        <ns0:t>[6]何汶俊.基于行为树的游戏AI设计与实现[D].成都理工大学,2018.</ns0:t>
      </ns0:r>
    </ns0:p>
    <ns0:p>
      <ns0:pPr>
        <ns0:pStyle ns0:val="1"/>
        <ns0:numPr>
          <ns0:ilvl ns0:val="0"/>
          <ns0:numId ns0:val="0"/>
        </ns0:numPr>
        <ns0:spacing ns0:line="360" ns0:lineRule="auto"/>
        <ns0:jc ns0:val="center"/>
        <ns0:rPr>
          <ns0:rFonts ns0:hint="eastAsia"/>
        </ns0:rPr>
      </ns0:pPr>
      <ns0:r>
        <ns0:br ns0:type="page"/>
      </ns0:r>
      <ns0:r>
        <ns0:rPr>
          <ns0:rFonts ns0:hint="eastAsia"/>
        </ns0:rPr>
        <ns0:t>致谢</ns0:t>
      </ns0:r>
    </ns0:p>
    <ns0:p>
      <ns0:pPr>
        <ns0:pStyle ns0:val="20"/>
        <ns0:spacing ns0:line="360" ns0:lineRule="auto"/>
        <ns0:ind ns0:firstLine="560"/>
        <ns0:rPr>
          <ns0:rFonts ns0:hint="eastAsia"/>
        </ns0:rPr>
      </ns0:pPr>
      <ns0:r>
        <ns0:t>在本次毕业设计和论文撰写过程中，感谢指导教师张晓刚老师在选题、系统设计、论文结构和项目实现方面给予的指导。感谢学院提供的学习环境和课程基础，使本人能够综合运用C#程序设计、Unity开发、数据结构、软件工程和数据库等知识完成本项目。感谢同学和朋友在游戏体验、功能测试和问题反馈中提供的帮助。由于本人能力和时间有限，论文和项目仍存在不足，后续将继续完善系统功能和测试数据。</ns0:t>
      </ns0:r>
    </ns0:p>
    <ns0:sectPr ns0:rsidR="005C354D">
      <ns0:headerReference ns0:type="default" ns2:id="rId11"/>
      <ns0:footerReference ns0:type="default" ns2:id="rId12"/>
      <ns0:pgSz ns0:w="11906" ns0:h="16838"/>
      <ns0:pgMar ns0:top="1418" ns0:right="1134" ns0:bottom="1418" ns0:left="1701" ns0:header="851" ns0:footer="992" ns0:gutter="0"/>
      <ns0:pgNumType ns0:start="1"/>
      <ns0:cols ns0:space="720"/>
      <ns0:docGrid ns0:type="lines"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305C9" w14:textId="77777777" w:rsidR="007D5007" w:rsidRDefault="007D5007">
      <w:r>
        <w:separator/>
      </w:r>
    </w:p>
  </w:endnote>
  <w:endnote w:type="continuationSeparator" w:id="0">
    <w:p w14:paraId="66169373" w14:textId="77777777" w:rsidR="007D5007" w:rsidRDefault="007D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85A9" w14:textId="77777777" w:rsidR="00000000" w:rsidRDefault="00000000">
    <w:pPr>
      <w:pStyle w:val="a6"/>
      <w:jc w:val="center"/>
    </w:pPr>
    <w:r>
      <w:rPr>
        <w:rStyle w:val="a9"/>
      </w:rPr>
      <w:fldChar w:fldCharType="begin"/>
    </w:r>
    <w:r>
      <w:rPr>
        <w:rStyle w:val="a9"/>
      </w:rPr>
      <w:instrText xml:space="preserve"> PAGE </w:instrText>
    </w:r>
    <w:r>
      <w:rPr>
        <w:rStyle w:val="a9"/>
      </w:rPr>
      <w:fldChar w:fldCharType="separate"/>
    </w:r>
    <w:r>
      <w:rPr>
        <w:rStyle w:val="a9"/>
      </w:rPr>
      <w:t>5</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8A6" w14:textId="77777777" w:rsidR="007D5007" w:rsidRDefault="007D5007">
      <w:r>
        <w:separator/>
      </w:r>
    </w:p>
  </w:footnote>
  <w:footnote w:type="continuationSeparator" w:id="0">
    <w:p w14:paraId="79D63A37" w14:textId="77777777" w:rsidR="007D5007" w:rsidRDefault="007D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8AF9" w14:textId="77777777" w:rsidR="00000000" w:rsidRDefault="00000000">
    <w:pPr>
      <w:pStyle w:val="a7"/>
      <w:rPr>
        <w:rFonts w:hint="eastAsia"/>
      </w:rPr>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0943" w14:textId="77777777" w:rsidR="00000000" w:rsidRDefault="00000000">
    <w:pPr>
      <w:pStyle w:val="a7"/>
      <w:rPr>
        <w:rFonts w:hint="eastAsia"/>
      </w:rPr>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suff w:val="space"/>
      <w:lvlText w:val="附录%1"/>
      <w:lvlJc w:val="left"/>
      <w:pPr>
        <w:ind w:left="425" w:hanging="425"/>
      </w:pPr>
      <w:rPr>
        <w:rFonts w:hint="eastAsia"/>
      </w:rPr>
    </w:lvl>
    <w:lvl w:ilvl="1">
      <w:start w:val="1"/>
      <w:numFmt w:val="decimal"/>
      <w:suff w:val="space"/>
      <w:lvlText w:val="%1.%2"/>
      <w:lvlJc w:val="left"/>
      <w:pPr>
        <w:ind w:left="851" w:hanging="426"/>
      </w:pPr>
      <w:rPr>
        <w:rFonts w:hint="eastAsia"/>
      </w:rPr>
    </w:lvl>
    <w:lvl w:ilvl="2">
      <w:start w:val="1"/>
      <w:numFmt w:val="decimal"/>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37FB5FAD"/>
    <w:multiLevelType w:val="multilevel"/>
    <w:tmpl w:val="37FB5FAD"/>
    <w:lvl w:ilvl="0">
      <w:start w:val="1"/>
      <w:numFmt w:val="decimal"/>
      <w:isLgl/>
      <w:suff w:val="space"/>
      <w:lvlText w:val="%1"/>
      <w:lvlJc w:val="left"/>
      <w:pPr>
        <w:ind w:left="1021" w:hanging="1021"/>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isLgl/>
      <w:suff w:val="space"/>
      <w:lvlText w:val="%5."/>
      <w:lvlJc w:val="left"/>
      <w:pPr>
        <w:ind w:left="1008" w:hanging="1008"/>
      </w:pPr>
      <w:rPr>
        <w:rFonts w:hint="eastAsia"/>
      </w:rPr>
    </w:lvl>
    <w:lvl w:ilvl="5">
      <w:start w:val="1"/>
      <w:numFmt w:val="decimal"/>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467864116">
    <w:abstractNumId w:val="3"/>
  </w:num>
  <w:num w:numId="2" w16cid:durableId="361980153">
    <w:abstractNumId w:val="2"/>
  </w:num>
  <w:num w:numId="3" w16cid:durableId="2110465199">
    <w:abstractNumId w:val="1"/>
  </w:num>
  <w:num w:numId="4" w16cid:durableId="248586366">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relationships" xmlns:ns3="http://schemas.openxmlformats.org/officeDocument/2006/math" xmlns:ns4="urn:schemas-microsoft-com:office:office" xmlns:ns5="urn:schemas-microsoft-com:vml" xmlns:ns6="http://schemas.microsoft.com/office/word/2010/wordml" xmlns:ns7="http://schemas.microsoft.com/office/word/2012/wordml" ns1:Ignorable="w14 w15 w16se w16cid w16 w16cex w16sdtdh w16sdtfl w16du">
  <ns0:zoom ns0:percent="130"/>
  <ns0:bordersDoNotSurroundHeader/>
  <ns0:bordersDoNotSurroundFooter/>
  <ns0:attachedTemplate ns2:id="rId1"/>
  <ns0:defaultTabStop ns0:val="420"/>
  <ns0:drawingGridHorizontalSpacing ns0:val="120"/>
  <ns0:drawingGridVerticalSpacing ns0:val="163"/>
  <ns0:displayHorizontalDrawingGridEvery ns0:val="0"/>
  <ns0:displayVerticalDrawingGridEvery ns0:val="2"/>
  <ns0:characterSpacingControl ns0:val="compressPunctuation"/>
  <ns0:doNotValidateAgainstSchema/>
  <ns0:doNotDemarcateInvalidXml/>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C354D"/>
    <ns0:rsid ns0:val="005C354D"/>
    <ns0:rsid ns0:val="007D5007"/>
    <ns0:rsid ns0:val="01755BE2"/>
    <ns0:rsid ns0:val="04B4547F"/>
    <ns0:rsid ns0:val="0509360E"/>
    <ns0:rsid ns0:val="09B75096"/>
    <ns0:rsid ns0:val="0B1F2017"/>
    <ns0:rsid ns0:val="11600EC2"/>
    <ns0:rsid ns0:val="153C2454"/>
    <ns0:rsid ns0:val="253A7874"/>
    <ns0:rsid ns0:val="2D797F77"/>
    <ns0:rsid ns0:val="36970DFC"/>
    <ns0:rsid ns0:val="4CDE6763"/>
    <ns0:rsid ns0:val="5093310D"/>
    <ns0:rsid ns0:val="53373530"/>
    <ns0:rsid ns0:val="56E52CB5"/>
    <ns0:rsid ns0:val="5A3409C5"/>
    <ns0:rsid ns0:val="60305373"/>
    <ns0:rsid ns0:val="648B0FD2"/>
    <ns0:rsid ns0:val="65B91988"/>
    <ns0:rsid ns0:val="6D9D5E48"/>
  </ns0:rsids>
  <ns3:mathPr>
    <ns3:mathFont ns3:val="Cambria Math"/>
    <ns3:brkBin ns3:val="before"/>
    <ns3:brkBinSub ns3:val="--"/>
    <ns3:smallFrac ns3:val="0"/>
    <ns3:dispDef/>
    <ns3:lMargin ns3:val="0"/>
    <ns3:rMargin ns3:val="0"/>
    <ns3:defJc ns3:val="centerGroup"/>
    <ns3:wrapIndent ns3:val="1440"/>
    <ns3:intLim ns3:val="subSup"/>
    <ns3:naryLim ns3:val="undOvr"/>
  </ns3: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4:shapedefaults ns5:ext="edit" spidmax="1026"/>
    <ns4:shapelayout ns5:ext="edit">
      <ns4:idmap ns5:ext="edit" data="1"/>
    </ns4:shapelayout>
  </ns0:shapeDefaults>
  <ns0:decimalSymbol ns0:val="."/>
  <ns0:listSeparator ns0:val=","/>
  <ns6:docId ns6:val="1F8A3B43"/>
  <ns7:chartTrackingRefBased/>
  <ns7:docId ns7:val="{68F9D31C-C457-40F3-867C-391030463E74}"/>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uiPriority="1521" w:qFormat="1"/>
    <w:lsdException w:name="page number" w:qFormat="1"/>
    <w:lsdException w:name="endnote reference" w:semiHidden="1" w:uiPriority="1521" w:qFormat="1"/>
    <w:lsdException w:name="Title" w:qFormat="1"/>
    <w:lsdException w:name="Default Paragraph Font" w:semiHidden="1" w:uiPriority="1723" w:qFormat="1"/>
    <w:lsdException w:name="Body Text Indent" w:uiPriority="1624" w:qFormat="1"/>
    <w:lsdException w:name="Subtitle" w:qFormat="1"/>
    <w:lsdException w:name="Body Text First Indent 2" w:uiPriority="2457" w:qFormat="1"/>
    <w:lsdException w:name="Hyperlink" w:uiPriority="2383" w:qFormat="1"/>
    <w:lsdException w:name="Strong" w:qFormat="1"/>
    <w:lsdException w:name="Emphasis" w:qFormat="1"/>
    <w:lsdException w:name="Document Map" w:semiHidden="1" w:uiPriority="2029"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2"/>
    <w:semiHidden/>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2"/>
    <w:semiHidden/>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2"/>
    <w:semiHidden/>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0">
    <w:name w:val="Body Text First Indent 2"/>
    <w:basedOn w:val="a"/>
    <w:qFormat/>
    <w:pPr>
      <w:ind w:firstLineChars="200" w:firstLine="200"/>
    </w:pPr>
  </w:style>
  <w:style w:type="character" w:styleId="a8">
    <w:name w:val="endnote reference"/>
    <w:semiHidden/>
    <w:qFormat/>
    <w:rPr>
      <w:vertAlign w:val="superscript"/>
      <w:lang w:eastAsia="zh-CN"/>
    </w:rPr>
  </w:style>
  <w:style w:type="character" w:styleId="a9">
    <w:name w:val="page number"/>
    <w:basedOn w:val="a0"/>
    <w:qFormat/>
  </w:style>
  <w:style w:type="character" w:styleId="aa">
    <w:name w:val="Hyperlink"/>
    <w:basedOn w:val="a0"/>
    <w:qFormat/>
    <w:rPr>
      <w:color w:val="0000FF"/>
      <w:u w:val="single"/>
    </w:rPr>
  </w:style>
  <w:style w:type="character" w:styleId="ab">
    <w:name w:val="annotation reference"/>
    <w:basedOn w:val="a0"/>
    <w:semiHidden/>
    <w:qFormat/>
    <w:rPr>
      <w:sz w:val="21"/>
    </w:rPr>
  </w:style>
  <w:style w:type="paragraph" w:customStyle="1" w:styleId="ac">
    <w:name w:val="普通标题"/>
    <w:basedOn w:val="a"/>
    <w:next w:val="a"/>
    <w:qFormat/>
    <w:pPr>
      <w:spacing w:beforeLines="100" w:before="100" w:afterLines="200" w:after="200"/>
      <w:jc w:val="center"/>
    </w:pPr>
    <w:rPr>
      <w:b/>
      <w:sz w:val="36"/>
      <w:szCs w:val="36"/>
    </w:rPr>
  </w:style>
  <w:style w:type="paragraph" w:customStyle="1" w:styleId="ad">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0">
    <w:name w:val="附录1"/>
    <w:basedOn w:val="a"/>
    <w:next w:val="a"/>
    <w:uiPriority w:val="3"/>
    <w:qFormat/>
    <w:pPr>
      <w:pageBreakBefore/>
      <w:numPr>
        <w:numId w:val="2"/>
      </w:numPr>
      <w:spacing w:before="120" w:after="120"/>
      <w:jc w:val="left"/>
      <w:outlineLvl w:val="0"/>
    </w:pPr>
    <w:rPr>
      <w:b/>
      <w:sz w:val="36"/>
      <w:szCs w:val="36"/>
    </w:rPr>
  </w:style>
  <w:style w:type="paragraph" w:customStyle="1" w:styleId="21">
    <w:name w:val="附录2"/>
    <w:basedOn w:val="a"/>
    <w:uiPriority w:val="3"/>
    <w:qFormat/>
    <w:pPr>
      <w:numPr>
        <w:ilvl w:val="1"/>
        <w:numId w:val="2"/>
      </w:numPr>
      <w:spacing w:before="60" w:after="60"/>
      <w:ind w:left="425" w:hanging="425"/>
    </w:pPr>
    <w:rPr>
      <w:b/>
      <w:sz w:val="30"/>
      <w:szCs w:val="30"/>
    </w:rPr>
  </w:style>
  <w:style w:type="paragraph" w:customStyle="1" w:styleId="30">
    <w:name w:val="附录3"/>
    <w:basedOn w:val="a"/>
    <w:uiPriority w:val="3"/>
    <w:qFormat/>
    <w:pPr>
      <w:numPr>
        <w:ilvl w:val="2"/>
        <w:numId w:val="2"/>
      </w:numPr>
      <w:ind w:left="0" w:firstLine="0"/>
    </w:pPr>
    <w:rPr>
      <w:b/>
    </w:rPr>
  </w:style>
  <w:style w:type="paragraph" w:customStyle="1" w:styleId="ae">
    <w:name w:val="参考文献"/>
    <w:basedOn w:val="a"/>
    <w:next w:val="a"/>
    <w:qFormat/>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26\Desktop\&#26280;&#21335;&#22823;&#23398;&#26412;&#31185;&#27605;&#19994;&#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暨南大学本科毕业论文模板.dot</Template>
  <TotalTime>1</TotalTime>
  <Pages>14</Pages>
  <Words>2061</Words>
  <Characters>2206</Characters>
  <Application>Microsoft Office Word</Application>
  <DocSecurity>0</DocSecurity>
  <Lines>200</Lines>
  <Paragraphs>158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李嘉杰</dc:creator>
  <cp:keywords/>
  <cp:lastModifiedBy>嘉杰 李</cp:lastModifiedBy>
  <cp:revision>1</cp:revision>
  <dcterms:created xsi:type="dcterms:W3CDTF">2026-04-15T19:52:00Z</dcterms:created>
  <dcterms:modified xsi:type="dcterms:W3CDTF">2026-04-15T19:53:00Z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